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3B69469A" w:rsidR="007641FA" w:rsidRPr="003C7177" w:rsidRDefault="008D7F2B" w:rsidP="00BC2B68">
            <w:pPr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</w:pPr>
            <w:r w:rsidRPr="003C7177"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  <w:t>{</w:t>
            </w:r>
            <w:r w:rsidR="00DF266F">
              <w:rPr>
                <w:rFonts w:ascii="맑은 고딕" w:eastAsia="맑은 고딕" w:hAnsi="맑은 고딕" w:hint="eastAsia"/>
                <w:b/>
                <w:spacing w:val="-1"/>
                <w:sz w:val="32"/>
                <w:szCs w:val="32"/>
                <w:lang w:eastAsia="ko-KR"/>
              </w:rPr>
              <w:t xml:space="preserve"> </w:t>
            </w:r>
            <w:proofErr w:type="spellStart"/>
            <w:r w:rsidRPr="003C7177"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  <w:t>client_name</w:t>
            </w:r>
            <w:proofErr w:type="spellEnd"/>
            <w:r w:rsidRPr="003C7177"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  <w:t xml:space="preserve"> }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078990A9" w:rsidR="00C52DAF" w:rsidRDefault="003C7177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>{</w:t>
            </w:r>
            <w:r w:rsidR="00DF266F">
              <w:rPr>
                <w:rFonts w:ascii="맑은 고딕" w:eastAsia="맑은 고딕" w:hAnsi="맑은 고딕" w:hint="eastAsia"/>
                <w:b/>
                <w:spacing w:val="-1"/>
                <w:lang w:eastAsia="ko-KR"/>
              </w:rPr>
              <w:t xml:space="preserve"> </w:t>
            </w:r>
            <w:proofErr w:type="spellStart"/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>standards_text</w:t>
            </w:r>
            <w:proofErr w:type="spellEnd"/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 }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1A95761D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:</w:t>
            </w:r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{</w:t>
            </w:r>
            <w:proofErr w:type="spellStart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quotation_date</w:t>
            </w:r>
            <w:proofErr w:type="spellEnd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}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7876C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511BA0CF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>{</w:t>
            </w:r>
            <w:proofErr w:type="spellStart"/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>quotation_number</w:t>
            </w:r>
            <w:proofErr w:type="spellEnd"/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 xml:space="preserve"> }}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7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324373169" name="그래픽 13243731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867970744" name="그래픽 186797074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324373169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867970744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설계할 수 있도록 지원하는 것이며 이를 위해 </w:t>
            </w: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6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7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8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120개 이상의 국가에서 운영되며, 전 세계 30개 이상의 인정기구를 통해 인정받았습니다. 또한, 거의 모든 산업  분야에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9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21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20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온라인 고객 포털은 사용이 간편하고 언제 어디서든지 귀사 전체의 인증서 및 심사 프로그램을 관리할 수 LRQA 시스템 입니다.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 xml:space="preserve">는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3BCA6690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r w:rsidR="00C879F3" w:rsidRPr="00C879F3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{</w:t>
      </w:r>
      <w:proofErr w:type="spellStart"/>
      <w:r w:rsidR="00C879F3" w:rsidRPr="00C879F3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standards_text</w:t>
      </w:r>
      <w:proofErr w:type="spellEnd"/>
      <w:r w:rsidR="00C879F3" w:rsidRPr="00C879F3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 xml:space="preserve"> }}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283C2593" w:rsidR="004A2704" w:rsidRPr="004A2704" w:rsidRDefault="00796262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>{</w:t>
            </w:r>
            <w:proofErr w:type="spellStart"/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>client_name</w:t>
            </w:r>
            <w:proofErr w:type="spellEnd"/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 }}</w:t>
            </w:r>
            <w:r w:rsidRPr="007962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7091" w:type="dxa"/>
          </w:tcPr>
          <w:p w14:paraId="1673A458" w14:textId="20BB642D" w:rsidR="004A2704" w:rsidRPr="004A2704" w:rsidRDefault="0076556A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>{</w:t>
            </w:r>
            <w:proofErr w:type="spellStart"/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>client_address</w:t>
            </w:r>
            <w:proofErr w:type="spellEnd"/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>}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7277F1B5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603E5BFC" w14:textId="6E354CFF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사업장 요약</w:t>
      </w:r>
    </w:p>
    <w:p w14:paraId="535BBD52" w14:textId="77777777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- `{</w:t>
      </w:r>
      <w:proofErr w:type="spell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total_sites</w:t>
      </w:r>
      <w:proofErr w:type="spellEnd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 }}` - 총 사업장 수</w:t>
      </w:r>
    </w:p>
    <w:p w14:paraId="293E8757" w14:textId="017AC66A" w:rsidR="00EB2132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- `{</w:t>
      </w:r>
      <w:proofErr w:type="spell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total_employees</w:t>
      </w:r>
      <w:proofErr w:type="spellEnd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 }}` - 총 직원 수</w:t>
      </w:r>
    </w:p>
    <w:p w14:paraId="0C120A18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1EF5ED44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D9F791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32BD985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4347CE6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FFD156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F3AB0D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4F2FBAB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38D684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99C939D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6A75737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60C41520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73BD7BF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57D8AF8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2CA3F1E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C43A93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lastRenderedPageBreak/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991"/>
        <w:gridCol w:w="2277"/>
        <w:gridCol w:w="1560"/>
        <w:gridCol w:w="1848"/>
      </w:tblGrid>
      <w:tr w:rsidR="00912A6E" w:rsidRPr="00AF3A28" w14:paraId="5CBD838C" w14:textId="77777777" w:rsidTr="00441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770F1C3" w14:textId="77777777" w:rsidR="00912A6E" w:rsidRPr="008C395A" w:rsidRDefault="00912A6E" w:rsidP="0044169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2991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62F78347" w14:textId="77777777" w:rsidR="00912A6E" w:rsidRPr="008C395A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C7438E6" w14:textId="77777777" w:rsidR="00912A6E" w:rsidRPr="00574578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21B79DEF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1C328D2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(12개월 주기)</w:t>
            </w:r>
          </w:p>
        </w:tc>
        <w:tc>
          <w:tcPr>
            <w:tcW w:w="184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A5DD4E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912A6E" w14:paraId="04AC885A" w14:textId="77777777" w:rsidTr="00441697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6D6C85B2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2991" w:type="dxa"/>
            <w:tcBorders>
              <w:top w:val="single" w:sz="12" w:space="0" w:color="088C8A"/>
              <w:bottom w:val="single" w:sz="4" w:space="0" w:color="088C8A"/>
            </w:tcBorders>
          </w:tcPr>
          <w:p w14:paraId="7751F6D2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4" w:space="0" w:color="088C8A"/>
            </w:tcBorders>
          </w:tcPr>
          <w:p w14:paraId="1E76CB8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4" w:space="0" w:color="088C8A"/>
            </w:tcBorders>
          </w:tcPr>
          <w:p w14:paraId="4E6BC467" w14:textId="77777777" w:rsidR="00912A6E" w:rsidRPr="00415D75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848" w:type="dxa"/>
            <w:tcBorders>
              <w:top w:val="single" w:sz="12" w:space="0" w:color="088C8A"/>
              <w:bottom w:val="single" w:sz="4" w:space="0" w:color="088C8A"/>
            </w:tcBorders>
          </w:tcPr>
          <w:p w14:paraId="175A77A4" w14:textId="77777777" w:rsidR="00912A6E" w:rsidRPr="00415D7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1E012119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5AD7BEAE" w14:textId="53629F47" w:rsidR="00261B9F" w:rsidRPr="00CA2448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{% if has_iso9001 %}ISO 9001 최초심사{% endif %}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558E244" w14:textId="37EF5FC3" w:rsidR="00261B9F" w:rsidRDefault="004D1CA9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D1CA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{iso9001_stage1_2_days}</w:t>
            </w:r>
            <w:r w:rsidR="00261B9F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  <w:p w14:paraId="1F04C920" w14:textId="7BEFEC3C" w:rsidR="00261B9F" w:rsidRPr="00CE4F4D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r w:rsidR="00CC4E86"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{{ iso9001_stage1_days}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r w:rsidR="000421A6"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{{ iso9001_stage</w:t>
            </w:r>
            <w:r w:rsidR="000421A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</w:t>
            </w:r>
            <w:r w:rsidR="000421A6"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_days}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5A4981C" w14:textId="66FDAD09" w:rsidR="00261B9F" w:rsidRPr="00CE4F4D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{iso9001_stage1_2_cost </w:t>
            </w:r>
            <w:r w:rsidR="0008427D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| </w:t>
            </w:r>
            <w:proofErr w:type="spellStart"/>
            <w:r w:rsidR="00207F8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format_currency</w:t>
            </w:r>
            <w:proofErr w:type="spellEnd"/>
            <w:r w:rsidR="00207F8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}}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5DE818" w14:textId="1ED047AB" w:rsidR="00261B9F" w:rsidRPr="00415D75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{iso9001_surveillance_days }}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6CB3D72" w14:textId="42FA34AC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41E29BD0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74D01B07" w14:textId="11251D95" w:rsidR="00261B9F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{% if has_iso14001 %}ISO 14001 최초심사{% endif %}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0DBC78E1" w14:textId="72F63F4E" w:rsidR="00261B9F" w:rsidRDefault="001F739D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{iso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14</w:t>
            </w:r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001_stage1_2_days}days</w:t>
            </w:r>
          </w:p>
          <w:p w14:paraId="6EA9CB1C" w14:textId="2CF1682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{{ iso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14</w:t>
            </w:r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001_stage1_days}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{{ iso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14</w:t>
            </w:r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001_stage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</w:t>
            </w:r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_days}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02E1DCD9" w14:textId="03D6EDF1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{iso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14</w:t>
            </w:r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001_stage1_2_cost </w:t>
            </w:r>
            <w:r w:rsidR="00207F8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| </w:t>
            </w:r>
            <w:proofErr w:type="spellStart"/>
            <w:r w:rsidR="00207F8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format_currency</w:t>
            </w:r>
            <w:proofErr w:type="spellEnd"/>
            <w:r w:rsidR="00207F8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}}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DE2250F" w14:textId="375A2F88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{iso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14</w:t>
            </w:r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001_surveillance_days }}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57B47B14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5E001494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9E5EF62" w14:textId="57EC8CB5" w:rsidR="00261B9F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{% if has_iso45001 %}ISO 45001 최초심사{% endif %}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53E7AC57" w14:textId="3D0FD4F2" w:rsidR="00261B9F" w:rsidRDefault="001F739D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{iso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001_stage1_2_days}days</w:t>
            </w:r>
          </w:p>
          <w:p w14:paraId="451D4E5B" w14:textId="1304A63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{{ iso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001_stage1_days}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{{ iso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001_stage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</w:t>
            </w:r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_days}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053C50A" w14:textId="6772FA49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{iso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001_stage1_2_cost</w:t>
            </w:r>
            <w:r w:rsidR="00207F85"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207F8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| </w:t>
            </w:r>
            <w:proofErr w:type="spellStart"/>
            <w:r w:rsidR="00207F8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format_currency</w:t>
            </w:r>
            <w:proofErr w:type="spellEnd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}}</w:t>
            </w:r>
            <w:r w:rsidR="00547E9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78BACB26" w14:textId="19DE4807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{iso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001_surveillance_days }}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31106BB0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EF8C8D2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C5F7807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연간관리비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658C6401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E574CC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BE884E" w14:textId="1F906DE3" w:rsidR="00912A6E" w:rsidRPr="00CE4F4D" w:rsidRDefault="009B060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9B060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450,000원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4E7FFC24" w14:textId="77777777" w:rsidR="00912A6E" w:rsidRPr="0082370B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8"/>
                <w:szCs w:val="18"/>
                <w:lang w:eastAsia="ko-KR"/>
              </w:rPr>
            </w:pP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Note참조</w:t>
            </w:r>
          </w:p>
        </w:tc>
      </w:tr>
      <w:tr w:rsidR="00912A6E" w14:paraId="10CFC4E0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493CEEAA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제경비</w:t>
            </w:r>
            <w:proofErr w:type="spellEnd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(교통비, 숙박비)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19CC97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36E90483" w14:textId="032C32EF" w:rsidR="00912A6E" w:rsidRDefault="006B16D5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6B16D5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{</w:t>
            </w:r>
            <w:proofErr w:type="spellStart"/>
            <w:r w:rsidRPr="006B16D5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travel_expense</w:t>
            </w:r>
            <w:proofErr w:type="spellEnd"/>
            <w:r w:rsidRPr="006B16D5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| </w:t>
            </w:r>
            <w:proofErr w:type="spellStart"/>
            <w:r w:rsidRPr="006B16D5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format_currency</w:t>
            </w:r>
            <w:proofErr w:type="spellEnd"/>
            <w:r w:rsidRPr="006B16D5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}}</w:t>
            </w:r>
            <w:r w:rsidRPr="006B16D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 w:rsidR="00912A6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45EF739" w14:textId="156FE65F" w:rsidR="00912A6E" w:rsidRDefault="009B060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추후 반영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A3F132E" w14:textId="42EC6605" w:rsidR="00912A6E" w:rsidRPr="0082370B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8"/>
                <w:szCs w:val="18"/>
                <w:lang w:eastAsia="ko-KR"/>
              </w:rPr>
            </w:pP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심사비</w:t>
            </w:r>
            <w:r w:rsidR="006B16D5"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의</w:t>
            </w: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 xml:space="preserve"> 1</w:t>
            </w:r>
            <w:r w:rsidR="006B16D5"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0</w:t>
            </w: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%</w:t>
            </w:r>
          </w:p>
        </w:tc>
      </w:tr>
      <w:tr w:rsidR="00912A6E" w14:paraId="5CBF839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0DC06DD7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proofErr w:type="spellEnd"/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2A4287E1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63941C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6835DA0D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74FB036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676AA3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12" w:space="0" w:color="088C8A"/>
            </w:tcBorders>
          </w:tcPr>
          <w:p w14:paraId="3A279EE8" w14:textId="77777777" w:rsidR="00912A6E" w:rsidRPr="00EA21B9" w:rsidRDefault="00912A6E" w:rsidP="00441697">
            <w:pPr>
              <w:pStyle w:val="TableText"/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</w:pPr>
            <w:r w:rsidRPr="00EA21B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제안금액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12" w:space="0" w:color="088C8A"/>
            </w:tcBorders>
          </w:tcPr>
          <w:p w14:paraId="1D07F177" w14:textId="647C1896" w:rsidR="00912A6E" w:rsidRPr="00EA21B9" w:rsidRDefault="00776B90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</w:rPr>
            </w:pPr>
            <w:r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>{{ </w:t>
            </w:r>
            <w:proofErr w:type="spellStart"/>
            <w:r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>total_audit_days</w:t>
            </w:r>
            <w:proofErr w:type="spellEnd"/>
            <w:r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 xml:space="preserve"> }}</w:t>
            </w:r>
            <w:r w:rsidR="00912A6E" w:rsidRPr="00EA21B9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="00912A6E"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</w:rPr>
              <w:t>days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12" w:space="0" w:color="088C8A"/>
            </w:tcBorders>
          </w:tcPr>
          <w:p w14:paraId="54C72B22" w14:textId="093BF54D" w:rsidR="00912A6E" w:rsidRPr="00EA21B9" w:rsidRDefault="00EA21B9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</w:pPr>
            <w:r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>{{ </w:t>
            </w:r>
            <w:proofErr w:type="spellStart"/>
            <w:r w:rsidR="00842B4A" w:rsidRPr="00842B4A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>total_cost_with_travel</w:t>
            </w:r>
            <w:proofErr w:type="spellEnd"/>
            <w:r w:rsidRPr="009F1897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> </w:t>
            </w:r>
            <w:r w:rsidR="009F1897" w:rsidRPr="009F1897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 xml:space="preserve">| </w:t>
            </w:r>
            <w:proofErr w:type="spellStart"/>
            <w:r w:rsidR="009F1897" w:rsidRPr="009F1897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>format_currency</w:t>
            </w:r>
            <w:proofErr w:type="spellEnd"/>
            <w:r w:rsidR="009F1897" w:rsidRPr="009F1897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Pr="009F1897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>}}</w:t>
            </w:r>
            <w:r w:rsidRPr="009F1897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="00912A6E" w:rsidRPr="009F1897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12" w:space="0" w:color="088C8A"/>
            </w:tcBorders>
          </w:tcPr>
          <w:p w14:paraId="77CEAD6F" w14:textId="5BFB6B42" w:rsidR="00912A6E" w:rsidRPr="00EA21B9" w:rsidRDefault="00CA2448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12" w:space="0" w:color="088C8A"/>
            </w:tcBorders>
          </w:tcPr>
          <w:p w14:paraId="4EE085B7" w14:textId="77777777" w:rsidR="00912A6E" w:rsidRPr="00EA21B9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20"/>
                <w:szCs w:val="20"/>
                <w:lang w:eastAsia="ko-KR"/>
              </w:rPr>
            </w:pPr>
            <w:r w:rsidRPr="00EA21B9">
              <w:rPr>
                <w:rFonts w:ascii="맑은 고딕" w:eastAsia="맑은 고딕" w:hAnsi="맑은 고딕" w:hint="eastAsia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>V</w:t>
            </w:r>
            <w:r w:rsidRPr="00EA21B9">
              <w:rPr>
                <w:rFonts w:ascii="맑은 고딕" w:eastAsia="맑은 고딕" w:hAnsi="맑은 고딕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 xml:space="preserve">AT </w:t>
            </w:r>
            <w:r w:rsidRPr="00EA21B9">
              <w:rPr>
                <w:rFonts w:ascii="맑은 고딕" w:eastAsia="맑은 고딕" w:hAnsi="맑은 고딕" w:hint="eastAsia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>별도</w:t>
            </w:r>
          </w:p>
        </w:tc>
      </w:tr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</w:t>
            </w:r>
            <w:proofErr w:type="spell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EA-3 /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</w:t>
            </w:r>
            <w:proofErr w:type="spellEnd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로이드인증원에서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lastRenderedPageBreak/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(로이드인증원)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층 남산트라팰리스</w:t>
                            </w:r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(로이드인증원)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서울특별시 영등포구 여의나루로 67 (여의도동, 신송빌딩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층 남산트라팰리스</w:t>
                      </w:r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서울특별시 영등포구 여의나루로 67 (여의도동, 신송빌딩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6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1" w:name="_Hlk33723484"/>
    </w:p>
    <w:bookmarkEnd w:id="1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851F7" w14:textId="77777777" w:rsidR="00BB4DF1" w:rsidRDefault="00BB4DF1" w:rsidP="0063357B">
      <w:pPr>
        <w:spacing w:after="0" w:line="240" w:lineRule="auto"/>
      </w:pPr>
      <w:r>
        <w:separator/>
      </w:r>
    </w:p>
  </w:endnote>
  <w:endnote w:type="continuationSeparator" w:id="0">
    <w:p w14:paraId="12A16C32" w14:textId="77777777" w:rsidR="00BB4DF1" w:rsidRDefault="00BB4DF1" w:rsidP="0063357B">
      <w:pPr>
        <w:spacing w:after="0" w:line="240" w:lineRule="auto"/>
      </w:pPr>
      <w:r>
        <w:continuationSeparator/>
      </w:r>
    </w:p>
  </w:endnote>
  <w:endnote w:type="continuationNotice" w:id="1">
    <w:p w14:paraId="52A55977" w14:textId="77777777" w:rsidR="00BB4DF1" w:rsidRDefault="00BB4DF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EndPr/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589B1" w14:textId="77777777" w:rsidR="00BB4DF1" w:rsidRDefault="00BB4DF1" w:rsidP="0063357B">
      <w:pPr>
        <w:spacing w:after="0" w:line="240" w:lineRule="auto"/>
      </w:pPr>
      <w:r>
        <w:separator/>
      </w:r>
    </w:p>
  </w:footnote>
  <w:footnote w:type="continuationSeparator" w:id="0">
    <w:p w14:paraId="7D2D6BAF" w14:textId="77777777" w:rsidR="00BB4DF1" w:rsidRDefault="00BB4DF1" w:rsidP="0063357B">
      <w:pPr>
        <w:spacing w:after="0" w:line="240" w:lineRule="auto"/>
      </w:pPr>
      <w:r>
        <w:continuationSeparator/>
      </w:r>
    </w:p>
  </w:footnote>
  <w:footnote w:type="continuationNotice" w:id="1">
    <w:p w14:paraId="6EAE1173" w14:textId="77777777" w:rsidR="00BB4DF1" w:rsidRDefault="00BB4DF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17895"/>
    <w:rsid w:val="0002024E"/>
    <w:rsid w:val="000209D9"/>
    <w:rsid w:val="000252E6"/>
    <w:rsid w:val="000263DE"/>
    <w:rsid w:val="000308E0"/>
    <w:rsid w:val="0003135E"/>
    <w:rsid w:val="00041783"/>
    <w:rsid w:val="000421A6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3470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427D"/>
    <w:rsid w:val="00087005"/>
    <w:rsid w:val="000918C7"/>
    <w:rsid w:val="00095DBD"/>
    <w:rsid w:val="00096D03"/>
    <w:rsid w:val="00097447"/>
    <w:rsid w:val="000974C1"/>
    <w:rsid w:val="000A04A2"/>
    <w:rsid w:val="000A1031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4A31"/>
    <w:rsid w:val="001166AA"/>
    <w:rsid w:val="0011681C"/>
    <w:rsid w:val="00117119"/>
    <w:rsid w:val="00122624"/>
    <w:rsid w:val="001242AF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7AA"/>
    <w:rsid w:val="00144CFC"/>
    <w:rsid w:val="00145BB2"/>
    <w:rsid w:val="00145D5C"/>
    <w:rsid w:val="00147162"/>
    <w:rsid w:val="001472CD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A7270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39D"/>
    <w:rsid w:val="001F7419"/>
    <w:rsid w:val="001F79E0"/>
    <w:rsid w:val="00201EA3"/>
    <w:rsid w:val="00202F03"/>
    <w:rsid w:val="002034A8"/>
    <w:rsid w:val="002073A1"/>
    <w:rsid w:val="00207F85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192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5456A"/>
    <w:rsid w:val="00261B9F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614"/>
    <w:rsid w:val="002F5BB9"/>
    <w:rsid w:val="002F6A84"/>
    <w:rsid w:val="003025E4"/>
    <w:rsid w:val="00302AB1"/>
    <w:rsid w:val="003032E7"/>
    <w:rsid w:val="003037C5"/>
    <w:rsid w:val="00305141"/>
    <w:rsid w:val="003077B0"/>
    <w:rsid w:val="003105A8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42C2"/>
    <w:rsid w:val="00365FB2"/>
    <w:rsid w:val="00367DA6"/>
    <w:rsid w:val="003702AB"/>
    <w:rsid w:val="003713D8"/>
    <w:rsid w:val="00373D8A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34D8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177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5B1E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04C"/>
    <w:rsid w:val="004B653E"/>
    <w:rsid w:val="004C0451"/>
    <w:rsid w:val="004C2FB8"/>
    <w:rsid w:val="004C4D67"/>
    <w:rsid w:val="004C53FD"/>
    <w:rsid w:val="004C56F8"/>
    <w:rsid w:val="004C644B"/>
    <w:rsid w:val="004D1CA9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1E31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228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375FA"/>
    <w:rsid w:val="0054035A"/>
    <w:rsid w:val="005405E0"/>
    <w:rsid w:val="0054380C"/>
    <w:rsid w:val="00544D19"/>
    <w:rsid w:val="00546126"/>
    <w:rsid w:val="00547E95"/>
    <w:rsid w:val="0055281D"/>
    <w:rsid w:val="005538C2"/>
    <w:rsid w:val="00554052"/>
    <w:rsid w:val="005544CC"/>
    <w:rsid w:val="005559F9"/>
    <w:rsid w:val="00555A1E"/>
    <w:rsid w:val="005562E8"/>
    <w:rsid w:val="005605D9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16D5"/>
    <w:rsid w:val="006B234D"/>
    <w:rsid w:val="006B2DF7"/>
    <w:rsid w:val="006B2F1C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E6A96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165AD"/>
    <w:rsid w:val="0072019A"/>
    <w:rsid w:val="00720A0D"/>
    <w:rsid w:val="00721D71"/>
    <w:rsid w:val="0072567D"/>
    <w:rsid w:val="0072660A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556A"/>
    <w:rsid w:val="007660A9"/>
    <w:rsid w:val="00766627"/>
    <w:rsid w:val="0076750D"/>
    <w:rsid w:val="00773DFF"/>
    <w:rsid w:val="00776493"/>
    <w:rsid w:val="00776B90"/>
    <w:rsid w:val="007810AD"/>
    <w:rsid w:val="00781649"/>
    <w:rsid w:val="00785EB3"/>
    <w:rsid w:val="007865C8"/>
    <w:rsid w:val="007876CF"/>
    <w:rsid w:val="00794CEA"/>
    <w:rsid w:val="007953F0"/>
    <w:rsid w:val="00796262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4768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370B"/>
    <w:rsid w:val="008271A6"/>
    <w:rsid w:val="008273ED"/>
    <w:rsid w:val="00830F4F"/>
    <w:rsid w:val="00833505"/>
    <w:rsid w:val="00834D52"/>
    <w:rsid w:val="00837C44"/>
    <w:rsid w:val="00842B4A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D7F2B"/>
    <w:rsid w:val="008E05E2"/>
    <w:rsid w:val="008E090B"/>
    <w:rsid w:val="008E3301"/>
    <w:rsid w:val="008E4023"/>
    <w:rsid w:val="008F1639"/>
    <w:rsid w:val="008F34C3"/>
    <w:rsid w:val="008F3F84"/>
    <w:rsid w:val="008F45CC"/>
    <w:rsid w:val="009005FD"/>
    <w:rsid w:val="00901FF9"/>
    <w:rsid w:val="00904F03"/>
    <w:rsid w:val="00906D22"/>
    <w:rsid w:val="00910A65"/>
    <w:rsid w:val="00912A6E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3BD4"/>
    <w:rsid w:val="00925625"/>
    <w:rsid w:val="00925D9F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258"/>
    <w:rsid w:val="009A7525"/>
    <w:rsid w:val="009A77AC"/>
    <w:rsid w:val="009B060E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18F6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897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2E6C"/>
    <w:rsid w:val="00A8319A"/>
    <w:rsid w:val="00A83CEE"/>
    <w:rsid w:val="00A8448C"/>
    <w:rsid w:val="00A84D5B"/>
    <w:rsid w:val="00A86832"/>
    <w:rsid w:val="00A90543"/>
    <w:rsid w:val="00A912D7"/>
    <w:rsid w:val="00A92BD0"/>
    <w:rsid w:val="00A93C7D"/>
    <w:rsid w:val="00A96448"/>
    <w:rsid w:val="00AA1202"/>
    <w:rsid w:val="00AA4105"/>
    <w:rsid w:val="00AA5F8D"/>
    <w:rsid w:val="00AA7217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AF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4D56"/>
    <w:rsid w:val="00B05363"/>
    <w:rsid w:val="00B0587A"/>
    <w:rsid w:val="00B06207"/>
    <w:rsid w:val="00B07C12"/>
    <w:rsid w:val="00B07D1E"/>
    <w:rsid w:val="00B14052"/>
    <w:rsid w:val="00B148B2"/>
    <w:rsid w:val="00B14F91"/>
    <w:rsid w:val="00B15D82"/>
    <w:rsid w:val="00B1681E"/>
    <w:rsid w:val="00B16BE8"/>
    <w:rsid w:val="00B17F21"/>
    <w:rsid w:val="00B207C5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DBF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4DF1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087E"/>
    <w:rsid w:val="00BF0C50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66DDD"/>
    <w:rsid w:val="00C70111"/>
    <w:rsid w:val="00C73BB2"/>
    <w:rsid w:val="00C77BF0"/>
    <w:rsid w:val="00C8037D"/>
    <w:rsid w:val="00C82304"/>
    <w:rsid w:val="00C828B3"/>
    <w:rsid w:val="00C841A5"/>
    <w:rsid w:val="00C84D7A"/>
    <w:rsid w:val="00C84EEC"/>
    <w:rsid w:val="00C85C14"/>
    <w:rsid w:val="00C8616A"/>
    <w:rsid w:val="00C879F3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2448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4E86"/>
    <w:rsid w:val="00CC7054"/>
    <w:rsid w:val="00CD1B0C"/>
    <w:rsid w:val="00CD2968"/>
    <w:rsid w:val="00CD629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168C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A4EA2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C77A0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266F"/>
    <w:rsid w:val="00DF4C96"/>
    <w:rsid w:val="00DF5096"/>
    <w:rsid w:val="00DF57B8"/>
    <w:rsid w:val="00DF7AED"/>
    <w:rsid w:val="00DF7F46"/>
    <w:rsid w:val="00DF7F4F"/>
    <w:rsid w:val="00E005A4"/>
    <w:rsid w:val="00E00B52"/>
    <w:rsid w:val="00E00BA1"/>
    <w:rsid w:val="00E0139E"/>
    <w:rsid w:val="00E0240F"/>
    <w:rsid w:val="00E03B7B"/>
    <w:rsid w:val="00E04534"/>
    <w:rsid w:val="00E04FDE"/>
    <w:rsid w:val="00E12FB3"/>
    <w:rsid w:val="00E16F31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1B0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21B9"/>
    <w:rsid w:val="00EA42BF"/>
    <w:rsid w:val="00EA56C6"/>
    <w:rsid w:val="00EA60BB"/>
    <w:rsid w:val="00EB0860"/>
    <w:rsid w:val="00EB1642"/>
    <w:rsid w:val="00EB213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1C5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074A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0BF8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1371</TotalTime>
  <Pages>6</Pages>
  <Words>564</Words>
  <Characters>3218</Characters>
  <Application>Microsoft Office Word</Application>
  <DocSecurity>0</DocSecurity>
  <Lines>26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100</cp:revision>
  <cp:lastPrinted>2025-09-06T09:04:00Z</cp:lastPrinted>
  <dcterms:created xsi:type="dcterms:W3CDTF">2025-01-07T04:35:00Z</dcterms:created>
  <dcterms:modified xsi:type="dcterms:W3CDTF">2025-09-26T11:52:00Z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