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59"/>
        <w:gridCol w:w="38"/>
      </w:tblGrid>
      <w:tr w:rsidR="00D5759C" w14:paraId="7002B851" w14:textId="77777777" w:rsidTr="008E090B">
        <w:trPr>
          <w:gridAfter w:val="1"/>
          <w:wAfter w:w="38" w:type="dxa"/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gridAfter w:val="1"/>
          <w:wAfter w:w="38" w:type="dxa"/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gridAfter w:val="1"/>
          <w:wAfter w:w="38" w:type="dxa"/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gridAfter w:val="1"/>
          <w:wAfter w:w="38" w:type="dxa"/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6A9A005" w14:textId="3F05FE82" w:rsidR="00254BDA" w:rsidRDefault="005815DD" w:rsidP="00BC2B68">
            <w:pPr>
              <w:rPr>
                <w:rFonts w:ascii="맑은 고딕" w:eastAsia="맑은 고딕" w:hAnsi="맑은 고딕"/>
                <w:b/>
                <w:color w:val="000000"/>
                <w:sz w:val="28"/>
                <w:szCs w:val="28"/>
                <w:lang w:eastAsia="ko-KR"/>
              </w:rPr>
            </w:pPr>
            <w:r w:rsidRPr="005815DD">
              <w:rPr>
                <w:rFonts w:ascii="맑은 고딕" w:eastAsia="맑은 고딕" w:hAnsi="맑은 고딕" w:hint="eastAsia"/>
                <w:b/>
                <w:color w:val="000000"/>
                <w:sz w:val="28"/>
                <w:szCs w:val="28"/>
                <w:lang w:eastAsia="ko-KR"/>
              </w:rPr>
              <w:t>㈜</w:t>
            </w:r>
            <w:proofErr w:type="spellStart"/>
            <w:r w:rsidR="00973060" w:rsidRPr="00973060">
              <w:rPr>
                <w:rFonts w:ascii="맑은 고딕" w:eastAsia="맑은 고딕" w:hAnsi="맑은 고딕" w:hint="eastAsia"/>
                <w:b/>
                <w:color w:val="000000"/>
                <w:sz w:val="28"/>
                <w:szCs w:val="28"/>
                <w:lang w:eastAsia="ko-KR"/>
              </w:rPr>
              <w:t>제일엔지니어링종합건축사사무소</w:t>
            </w:r>
            <w:proofErr w:type="spellEnd"/>
            <w:r w:rsidR="00254BD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4EA43331" wp14:editId="7E3A6338">
                      <wp:simplePos x="0" y="0"/>
                      <wp:positionH relativeFrom="column">
                        <wp:posOffset>-2374900</wp:posOffset>
                      </wp:positionH>
                      <wp:positionV relativeFrom="paragraph">
                        <wp:posOffset>-2399030</wp:posOffset>
                      </wp:positionV>
                      <wp:extent cx="7625715" cy="5373370"/>
                      <wp:effectExtent l="0" t="0" r="0" b="0"/>
                      <wp:wrapNone/>
                      <wp:docPr id="7" name="Parallelogram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5715" cy="5373370"/>
                              </a:xfrm>
                              <a:custGeom>
                                <a:avLst/>
                                <a:gdLst>
                                  <a:gd name="connsiteX0" fmla="*/ 0 w 6837680"/>
                                  <a:gd name="connsiteY0" fmla="*/ 5373370 h 5373370"/>
                                  <a:gd name="connsiteX1" fmla="*/ 1343343 w 6837680"/>
                                  <a:gd name="connsiteY1" fmla="*/ 0 h 5373370"/>
                                  <a:gd name="connsiteX2" fmla="*/ 6837680 w 6837680"/>
                                  <a:gd name="connsiteY2" fmla="*/ 0 h 5373370"/>
                                  <a:gd name="connsiteX3" fmla="*/ 5494338 w 6837680"/>
                                  <a:gd name="connsiteY3" fmla="*/ 5373370 h 5373370"/>
                                  <a:gd name="connsiteX4" fmla="*/ 0 w 6837680"/>
                                  <a:gd name="connsiteY4" fmla="*/ 5373370 h 5373370"/>
                                  <a:gd name="connsiteX0" fmla="*/ 0 w 7625471"/>
                                  <a:gd name="connsiteY0" fmla="*/ 5373370 h 5373370"/>
                                  <a:gd name="connsiteX1" fmla="*/ 1343343 w 7625471"/>
                                  <a:gd name="connsiteY1" fmla="*/ 0 h 5373370"/>
                                  <a:gd name="connsiteX2" fmla="*/ 7625471 w 7625471"/>
                                  <a:gd name="connsiteY2" fmla="*/ 0 h 5373370"/>
                                  <a:gd name="connsiteX3" fmla="*/ 5494338 w 7625471"/>
                                  <a:gd name="connsiteY3" fmla="*/ 5373370 h 5373370"/>
                                  <a:gd name="connsiteX4" fmla="*/ 0 w 7625471"/>
                                  <a:gd name="connsiteY4" fmla="*/ 5373370 h 53733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7625471" h="5373370">
                                    <a:moveTo>
                                      <a:pt x="0" y="5373370"/>
                                    </a:moveTo>
                                    <a:lnTo>
                                      <a:pt x="1343343" y="0"/>
                                    </a:lnTo>
                                    <a:lnTo>
                                      <a:pt x="7625471" y="0"/>
                                    </a:lnTo>
                                    <a:lnTo>
                                      <a:pt x="5494338" y="5373370"/>
                                    </a:lnTo>
                                    <a:lnTo>
                                      <a:pt x="0" y="53733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62D318" id="Parallelogram 7" o:spid="_x0000_s1026" style="position:absolute;margin-left:-187pt;margin-top:-188.9pt;width:600.45pt;height:423.1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" path="m,5373370l1343343,,7625471,,5494338,5373370,,5373370xe" fillcolor="white [3212]" stroked="f" strokeweight="1pt">
                      <v:stroke joinstyle="miter"/>
                      <v:path arrowok="t" o:connecttype="custom" o:connectlocs="0,5373370;1343386,0;7625715,0;5494514,5373370;0,5373370" o:connectangles="0,0,0,0,0"/>
                    </v:shape>
                  </w:pict>
                </mc:Fallback>
              </mc:AlternateContent>
            </w:r>
            <w:r w:rsidR="00254BDA">
              <w:rPr>
                <w:rFonts w:ascii="맑은 고딕" w:eastAsia="맑은 고딕" w:hAnsi="맑은 고딕"/>
                <w:b/>
                <w:color w:val="000000"/>
                <w:sz w:val="28"/>
                <w:szCs w:val="28"/>
                <w:lang w:eastAsia="ko-KR"/>
              </w:rPr>
              <w:t xml:space="preserve"> </w:t>
            </w:r>
          </w:p>
          <w:p w14:paraId="75BD6962" w14:textId="625C7D22" w:rsidR="00C57BCF" w:rsidRPr="007461F0" w:rsidRDefault="00254BDA" w:rsidP="00BC2B68">
            <w:pPr>
              <w:rPr>
                <w:rFonts w:ascii="맑은 고딕" w:eastAsia="맑은 고딕" w:hAnsi="맑은 고딕"/>
                <w:b/>
                <w:sz w:val="28"/>
                <w:szCs w:val="28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28"/>
                <w:szCs w:val="28"/>
                <w:lang w:eastAsia="ko-KR"/>
              </w:rPr>
              <w:t xml:space="preserve">ISO </w:t>
            </w:r>
            <w:r w:rsidR="00D856CE">
              <w:rPr>
                <w:rFonts w:ascii="맑은 고딕" w:eastAsia="맑은 고딕" w:hAnsi="맑은 고딕" w:hint="eastAsia"/>
                <w:b/>
                <w:sz w:val="28"/>
                <w:szCs w:val="2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b/>
                <w:sz w:val="28"/>
                <w:szCs w:val="28"/>
                <w:lang w:eastAsia="ko-KR"/>
              </w:rPr>
              <w:t>001:201</w:t>
            </w:r>
            <w:r w:rsidR="00D856CE">
              <w:rPr>
                <w:rFonts w:ascii="맑은 고딕" w:eastAsia="맑은 고딕" w:hAnsi="맑은 고딕" w:hint="eastAsia"/>
                <w:b/>
                <w:sz w:val="28"/>
                <w:szCs w:val="28"/>
                <w:lang w:eastAsia="ko-KR"/>
              </w:rPr>
              <w:t>8</w:t>
            </w:r>
            <w:r>
              <w:rPr>
                <w:rFonts w:ascii="맑은 고딕" w:eastAsia="맑은 고딕" w:hAnsi="맑은 고딕"/>
                <w:b/>
                <w:sz w:val="28"/>
                <w:szCs w:val="28"/>
                <w:lang w:eastAsia="ko-KR"/>
              </w:rPr>
              <w:t xml:space="preserve"> </w:t>
            </w:r>
            <w:r w:rsidR="00D856CE">
              <w:rPr>
                <w:rFonts w:ascii="맑은 고딕" w:eastAsia="맑은 고딕" w:hAnsi="맑은 고딕" w:hint="eastAsia"/>
                <w:b/>
                <w:sz w:val="28"/>
                <w:szCs w:val="28"/>
                <w:lang w:eastAsia="ko-KR"/>
              </w:rPr>
              <w:t>최초인증심사</w:t>
            </w:r>
          </w:p>
          <w:p w14:paraId="6C805044" w14:textId="0E71047D" w:rsidR="00C57BCF" w:rsidRPr="00212A56" w:rsidRDefault="00C57BCF" w:rsidP="00BC2B68">
            <w:pPr>
              <w:rPr>
                <w:b/>
                <w:lang w:eastAsia="ko-KR"/>
              </w:rPr>
            </w:pPr>
          </w:p>
          <w:p w14:paraId="7EC775BF" w14:textId="5A1167E7" w:rsidR="00C57BCF" w:rsidRPr="00212A56" w:rsidRDefault="00C57BCF" w:rsidP="00BC2B68">
            <w:pPr>
              <w:rPr>
                <w:b/>
                <w:lang w:eastAsia="ko-KR"/>
              </w:rPr>
            </w:pPr>
          </w:p>
          <w:p w14:paraId="4A14CECD" w14:textId="031037D0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</w:t>
            </w:r>
            <w:proofErr w:type="gramEnd"/>
            <w:r w:rsidRPr="00212A56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 xml:space="preserve"> 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202</w:t>
            </w:r>
            <w:r w:rsidR="005815DD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5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년 </w:t>
            </w:r>
            <w:r w:rsidR="00306EA3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>0</w:t>
            </w:r>
            <w:r w:rsidR="00B63BAF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7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월 </w:t>
            </w:r>
            <w:r w:rsidR="00B63BAF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30</w:t>
            </w:r>
            <w:r w:rsidRPr="00212A56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>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175533" w14:paraId="7A9C860B" w14:textId="77777777" w:rsidTr="00BC2B68">
        <w:trPr>
          <w:trHeight w:val="1597"/>
        </w:trPr>
        <w:tc>
          <w:tcPr>
            <w:tcW w:w="676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2E2476FD" w:rsidR="00D5759C" w:rsidRPr="00212A56" w:rsidRDefault="00185895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Calmetta"/>
                <w:sz w:val="18"/>
                <w:szCs w:val="18"/>
                <w:lang w:eastAsia="ko-KR"/>
              </w:rPr>
              <w:t xml:space="preserve">육 </w:t>
            </w:r>
            <w:r>
              <w:rPr>
                <w:rFonts w:ascii="맑은 고딕" w:eastAsia="맑은 고딕" w:hAnsi="맑은 고딕" w:cs="Calmetta" w:hint="eastAsia"/>
                <w:sz w:val="18"/>
                <w:szCs w:val="18"/>
                <w:lang w:eastAsia="ko-KR"/>
              </w:rPr>
              <w:t>호태 차</w:t>
            </w:r>
            <w:r w:rsidR="00212A56" w:rsidRPr="00212A56">
              <w:rPr>
                <w:rFonts w:ascii="맑은 고딕" w:eastAsia="맑은 고딕" w:hAnsi="맑은 고딕" w:cs="Calmetta" w:hint="eastAsia"/>
                <w:sz w:val="18"/>
                <w:szCs w:val="18"/>
                <w:lang w:eastAsia="ko-KR"/>
              </w:rPr>
              <w:t>장</w:t>
            </w:r>
          </w:p>
          <w:p w14:paraId="4B9CA4AC" w14:textId="39800BF5" w:rsidR="003846E7" w:rsidRDefault="002073A1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01899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 </w:t>
            </w:r>
            <w:r w:rsidR="003E44E1">
              <w:rPr>
                <w:rFonts w:ascii="맑은 고딕" w:eastAsia="맑은 고딕" w:hAnsi="맑은 고딕" w:hint="eastAsia"/>
                <w:color w:val="000000"/>
                <w:sz w:val="20"/>
                <w:szCs w:val="20"/>
                <w:shd w:val="clear" w:color="auto" w:fill="FFFFFF"/>
                <w:lang w:eastAsia="ko-KR"/>
              </w:rPr>
              <w:t xml:space="preserve"> </w:t>
            </w:r>
            <w:r w:rsidR="002852A3" w:rsidRPr="002852A3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QR.001/HTY/L14365</w:t>
            </w:r>
            <w:r w:rsidR="00652F5C">
              <w:rPr>
                <w:rFonts w:ascii="Calibri" w:hAnsi="Calibri" w:cs="Calibri" w:hint="eastAsia"/>
                <w:color w:val="444444"/>
                <w:sz w:val="22"/>
                <w:szCs w:val="22"/>
                <w:shd w:val="clear" w:color="auto" w:fill="FFFFFF"/>
                <w:lang w:eastAsia="ko-KR"/>
              </w:rPr>
              <w:t>2</w:t>
            </w:r>
          </w:p>
          <w:p w14:paraId="067446AF" w14:textId="1B7DFE97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185895">
              <w:rPr>
                <w:rFonts w:ascii="Source Sans Pro" w:hAnsi="Source Sans Pro"/>
                <w:sz w:val="18"/>
                <w:szCs w:val="18"/>
                <w:lang w:val="fr-FR" w:eastAsia="ko-KR"/>
              </w:rPr>
              <w:t>1</w:t>
            </w:r>
            <w:r w:rsidR="00212A56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>7</w:t>
            </w:r>
          </w:p>
          <w:p w14:paraId="78E815E2" w14:textId="09D9CF4E" w:rsidR="00D5759C" w:rsidRPr="00276C20" w:rsidRDefault="00C43650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276C20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276C20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276C20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185895" w:rsidRPr="00276C20">
              <w:rPr>
                <w:rFonts w:ascii="Source Sans Pro" w:hAnsi="Source Sans Pro"/>
                <w:sz w:val="18"/>
                <w:szCs w:val="18"/>
                <w:lang w:val="fr-FR" w:eastAsia="ko-KR"/>
              </w:rPr>
              <w:t>2757 7573</w:t>
            </w:r>
            <w:r w:rsidR="00D5759C" w:rsidRPr="00276C20">
              <w:rPr>
                <w:sz w:val="18"/>
                <w:szCs w:val="18"/>
                <w:lang w:val="fr-FR" w:eastAsia="ko-KR"/>
              </w:rPr>
              <w:br/>
            </w:r>
            <w:r w:rsidR="00D5759C" w:rsidRPr="00276C20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="00D5759C" w:rsidRPr="00276C20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185895" w:rsidRPr="00276C20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h</w:t>
            </w:r>
            <w:r w:rsidR="00185895" w:rsidRPr="00276C20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o-tae.yuk</w:t>
            </w:r>
            <w:r w:rsidR="00935EC5" w:rsidRPr="00276C20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276C20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276C20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276C20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276C20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="00D5759C" w:rsidRPr="00276C20">
              <w:rPr>
                <w:sz w:val="18"/>
                <w:szCs w:val="18"/>
                <w:lang w:val="fr-FR" w:eastAsia="ko-KR"/>
              </w:rPr>
              <w:br/>
            </w:r>
            <w:r w:rsidR="00D5759C" w:rsidRPr="00276C20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="00D5759C" w:rsidRPr="00276C20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1D09A9B8" w:rsidR="00B81DA6" w:rsidRPr="00276C20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5E048A6E" wp14:editId="6EC5FC4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DA6" w:rsidRPr="00276C20">
        <w:rPr>
          <w:lang w:val="fr-FR" w:eastAsia="ko-KR"/>
        </w:rPr>
        <w:br w:type="page"/>
      </w:r>
    </w:p>
    <w:p w14:paraId="2C637F0A" w14:textId="129CABA9" w:rsidR="00212E63" w:rsidRPr="00276C20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5" name="Graphic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6" name="Graphic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5" name="Graphic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6" name="Graphic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276C20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6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7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5E22155B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F15A6F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8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9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21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20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5C36D659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proofErr w:type="gramStart"/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286B5B" w:rsidRPr="005C777E">
        <w:rPr>
          <w:rFonts w:ascii="맑은 고딕" w:eastAsia="맑은 고딕" w:hAnsi="맑은 고딕" w:hint="eastAsia"/>
          <w:lang w:eastAsia="ko-KR"/>
        </w:rPr>
        <w:t>:</w:t>
      </w:r>
      <w:proofErr w:type="gramEnd"/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280F79F4" w:rsidR="0037518D" w:rsidRPr="005815D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  <w:r w:rsidRPr="00751675">
        <w:rPr>
          <w:rFonts w:ascii="맑은 고딕" w:eastAsia="맑은 고딕" w:hAnsi="맑은 고딕" w:hint="eastAsia"/>
          <w:b/>
          <w:bCs/>
          <w:highlight w:val="yellow"/>
          <w:lang w:eastAsia="ko-KR"/>
        </w:rPr>
        <w:t>심사규격</w:t>
      </w:r>
      <w:r w:rsidR="0037518D" w:rsidRPr="00751675">
        <w:rPr>
          <w:rFonts w:ascii="맑은 고딕" w:eastAsia="맑은 고딕" w:hAnsi="맑은 고딕"/>
          <w:highlight w:val="yellow"/>
          <w:lang w:eastAsia="ko-KR"/>
        </w:rPr>
        <w:t xml:space="preserve">: </w:t>
      </w:r>
      <w:r w:rsidR="00D856CE">
        <w:rPr>
          <w:rFonts w:ascii="맑은 고딕" w:eastAsia="맑은 고딕" w:hAnsi="맑은 고딕"/>
          <w:b/>
          <w:bCs/>
          <w:highlight w:val="yellow"/>
          <w:lang w:eastAsia="ko-KR"/>
        </w:rPr>
        <w:t xml:space="preserve">ISO 45001:2018 </w:t>
      </w:r>
    </w:p>
    <w:p w14:paraId="556A07A9" w14:textId="77777777" w:rsidR="00D5645C" w:rsidRDefault="00D5645C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D50C21F" w14:textId="0D58728C" w:rsidR="00412E3B" w:rsidRDefault="00FF79C5" w:rsidP="00306EA3">
      <w:pPr>
        <w:pStyle w:val="Bodytext"/>
        <w:ind w:firstLineChars="100" w:firstLine="180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</w:t>
      </w:r>
      <w:r w:rsidR="00CA0304" w:rsidRPr="000555C9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b/>
          <w:bCs/>
          <w:lang w:eastAsia="ko-KR"/>
        </w:rPr>
        <w:t>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="0037518D" w:rsidRPr="002E6F5E">
        <w:rPr>
          <w:rFonts w:ascii="맑은 고딕" w:eastAsia="맑은 고딕" w:hAnsi="맑은 고딕"/>
          <w:lang w:eastAsia="ko-KR"/>
        </w:rPr>
        <w:t xml:space="preserve"> </w:t>
      </w:r>
      <w:r w:rsidR="00306EA3">
        <w:rPr>
          <w:rFonts w:ascii="맑은 고딕" w:eastAsia="맑은 고딕" w:hAnsi="맑은 고딕"/>
          <w:lang w:eastAsia="ko-KR"/>
        </w:rPr>
        <w:t>(</w:t>
      </w:r>
      <w:r w:rsidR="00306EA3">
        <w:rPr>
          <w:rFonts w:ascii="맑은 고딕" w:eastAsia="맑은 고딕" w:hAnsi="맑은 고딕" w:hint="eastAsia"/>
          <w:lang w:eastAsia="ko-KR"/>
        </w:rPr>
        <w:t>추후협의)</w:t>
      </w:r>
      <w:r w:rsidR="005815DD" w:rsidRPr="005815DD">
        <w:rPr>
          <w:rFonts w:eastAsia="굴림" w:hint="eastAsia"/>
          <w:lang w:eastAsia="ko-KR"/>
        </w:rPr>
        <w:t xml:space="preserve"> </w:t>
      </w:r>
      <w:r w:rsidR="00652F5C" w:rsidRPr="00652F5C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Provision of </w:t>
      </w:r>
      <w:r w:rsidR="00652F5C" w:rsidRPr="00652F5C">
        <w:rPr>
          <w:rFonts w:ascii="맑은 고딕" w:eastAsia="맑은 고딕" w:hAnsi="맑은 고딕"/>
          <w:b/>
          <w:bCs/>
          <w:color w:val="088C8A"/>
          <w:sz w:val="20"/>
          <w:szCs w:val="20"/>
          <w:lang w:eastAsia="ko-KR"/>
        </w:rPr>
        <w:t>engineering services</w:t>
      </w:r>
      <w:r w:rsidR="00652F5C" w:rsidRPr="00652F5C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 (roads, railways, structures, geotechnical engineering, underground safety impact assessment, site development, water and sewage, water resources, environment, environmental plants, integrated environmental permits, renewable energy, ports, airports), </w:t>
      </w:r>
      <w:r w:rsidR="00652F5C" w:rsidRPr="00652F5C">
        <w:rPr>
          <w:rFonts w:ascii="맑은 고딕" w:eastAsia="맑은 고딕" w:hAnsi="맑은 고딕"/>
          <w:b/>
          <w:bCs/>
          <w:color w:val="088C8A"/>
          <w:sz w:val="20"/>
          <w:szCs w:val="20"/>
          <w:lang w:eastAsia="ko-KR"/>
        </w:rPr>
        <w:t>architectural services</w:t>
      </w:r>
      <w:r w:rsidR="00652F5C" w:rsidRPr="00652F5C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, and </w:t>
      </w:r>
      <w:r w:rsidR="00652F5C" w:rsidRPr="00652F5C">
        <w:rPr>
          <w:rFonts w:ascii="맑은 고딕" w:eastAsia="맑은 고딕" w:hAnsi="맑은 고딕"/>
          <w:b/>
          <w:bCs/>
          <w:color w:val="088C8A"/>
          <w:sz w:val="20"/>
          <w:szCs w:val="20"/>
          <w:lang w:eastAsia="ko-KR"/>
        </w:rPr>
        <w:t>urban planning services</w:t>
      </w:r>
      <w:r w:rsidR="00652F5C" w:rsidRPr="00652F5C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.</w:t>
      </w:r>
    </w:p>
    <w:p w14:paraId="4A00E319" w14:textId="77777777" w:rsidR="00412E3B" w:rsidRPr="00CE4F4D" w:rsidRDefault="00412E3B" w:rsidP="00412E3B">
      <w:pPr>
        <w:pStyle w:val="Bodytext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310ED9CC" w14:textId="32ABDC90" w:rsidR="009219CA" w:rsidRPr="00CE4F4D" w:rsidRDefault="009A15FD" w:rsidP="0037518D">
      <w:pPr>
        <w:tabs>
          <w:tab w:val="left" w:pos="567"/>
        </w:tabs>
        <w:suppressAutoHyphens/>
        <w:rPr>
          <w:rFonts w:ascii="맑은 고딕" w:eastAsia="맑은 고딕" w:hAnsi="맑은 고딕" w:cs="Calmetta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>최종</w:t>
      </w:r>
      <w:r w:rsidR="009219CA"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>인증범위는 심사</w:t>
      </w:r>
      <w:r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 xml:space="preserve"> 혹은</w:t>
      </w:r>
      <w:r w:rsidR="009219CA"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 xml:space="preserve"> 후속</w:t>
      </w:r>
      <w:r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 xml:space="preserve"> 방문</w:t>
      </w:r>
      <w:r w:rsidR="009219CA"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 xml:space="preserve">에서 만족스럽게 평가된 활동에 따라 결정됩니다. </w:t>
      </w:r>
      <w:r w:rsidR="00073B59"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>최종 인증범위는</w:t>
      </w:r>
      <w:r w:rsidR="00073B59" w:rsidRPr="00CE4F4D">
        <w:rPr>
          <w:rFonts w:ascii="맑은 고딕" w:eastAsia="맑은 고딕" w:hAnsi="맑은 고딕" w:cs="Calmetta"/>
          <w:i/>
          <w:iCs/>
          <w:sz w:val="14"/>
          <w:szCs w:val="14"/>
          <w:lang w:eastAsia="ko-KR"/>
        </w:rPr>
        <w:t xml:space="preserve"> </w:t>
      </w:r>
      <w:r w:rsidR="009219CA"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 xml:space="preserve">인증서에 </w:t>
      </w:r>
      <w:r w:rsidR="00AA1202"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>명기되는</w:t>
      </w:r>
      <w:r w:rsidR="009219CA" w:rsidRPr="00CE4F4D">
        <w:rPr>
          <w:rFonts w:ascii="맑은 고딕" w:eastAsia="맑은 고딕" w:hAnsi="맑은 고딕" w:cs="Calmetta" w:hint="eastAsia"/>
          <w:i/>
          <w:iCs/>
          <w:sz w:val="14"/>
          <w:szCs w:val="14"/>
          <w:lang w:eastAsia="ko-KR"/>
        </w:rPr>
        <w:t xml:space="preserve">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p w14:paraId="5FB10E9F" w14:textId="7946B49E" w:rsidR="00853A80" w:rsidRPr="00853A80" w:rsidRDefault="00181DAD" w:rsidP="00D5645C">
      <w:pPr>
        <w:pStyle w:val="Bodytext"/>
        <w:ind w:firstLineChars="100" w:firstLine="180"/>
        <w:rPr>
          <w:rFonts w:ascii="맑은 고딕" w:eastAsia="맑은 고딕" w:hAnsi="맑은 고딕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심사</w:t>
      </w:r>
      <w:r w:rsidR="00B80F5F" w:rsidRPr="000555C9">
        <w:rPr>
          <w:rFonts w:ascii="맑은 고딕" w:eastAsia="맑은 고딕" w:hAnsi="맑은 고딕" w:hint="eastAsia"/>
          <w:b/>
          <w:bCs/>
          <w:lang w:eastAsia="ko-KR"/>
        </w:rPr>
        <w:t>사업장</w:t>
      </w:r>
      <w:r w:rsidR="00853A80" w:rsidRPr="00853A80">
        <w:rPr>
          <w:rFonts w:ascii="맑은 고딕" w:eastAsia="맑은 고딕" w:hAnsi="맑은 고딕" w:hint="eastAsia"/>
          <w:lang w:eastAsia="ko-KR"/>
        </w:rPr>
        <w:t>:</w:t>
      </w:r>
    </w:p>
    <w:p w14:paraId="5498E0D5" w14:textId="77777777" w:rsidR="0037518D" w:rsidRDefault="0037518D" w:rsidP="0043460E">
      <w:pPr>
        <w:pStyle w:val="Bodytext"/>
      </w:pPr>
    </w:p>
    <w:tbl>
      <w:tblPr>
        <w:tblStyle w:val="a4"/>
        <w:tblW w:w="10230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671"/>
        <w:gridCol w:w="7008"/>
      </w:tblGrid>
      <w:tr w:rsidR="0037518D" w:rsidRPr="00AF3A28" w14:paraId="2BBE8C4F" w14:textId="77777777" w:rsidTr="00C43947">
        <w:trPr>
          <w:trHeight w:val="481"/>
        </w:trPr>
        <w:tc>
          <w:tcPr>
            <w:tcW w:w="3222" w:type="dxa"/>
            <w:gridSpan w:val="2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08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12E3B" w:rsidRPr="004B1B3E" w14:paraId="6D747A70" w14:textId="77777777" w:rsidTr="00412E3B">
        <w:trPr>
          <w:trHeight w:val="134"/>
        </w:trPr>
        <w:tc>
          <w:tcPr>
            <w:tcW w:w="2551" w:type="dxa"/>
          </w:tcPr>
          <w:p w14:paraId="48198798" w14:textId="0491231F" w:rsidR="00412E3B" w:rsidRPr="00412E3B" w:rsidRDefault="005815DD" w:rsidP="00412E3B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 w:val="0"/>
                <w:bCs w:val="0"/>
                <w:sz w:val="20"/>
                <w:szCs w:val="20"/>
                <w:lang w:eastAsia="ko-KR"/>
              </w:rPr>
              <w:t>본</w:t>
            </w:r>
            <w:r w:rsidR="00681836">
              <w:rPr>
                <w:rFonts w:ascii="맑은 고딕" w:eastAsia="맑은 고딕" w:hAnsi="맑은 고딕" w:hint="eastAsia"/>
                <w:b w:val="0"/>
                <w:bCs w:val="0"/>
                <w:sz w:val="20"/>
                <w:szCs w:val="20"/>
                <w:lang w:eastAsia="ko-KR"/>
              </w:rPr>
              <w:t>사(</w:t>
            </w:r>
            <w:r w:rsidR="002852A3">
              <w:rPr>
                <w:rFonts w:ascii="맑은 고딕" w:eastAsia="맑은 고딕" w:hAnsi="맑은 고딕" w:hint="eastAsia"/>
                <w:b w:val="0"/>
                <w:bCs w:val="0"/>
                <w:sz w:val="20"/>
                <w:szCs w:val="20"/>
                <w:lang w:eastAsia="ko-KR"/>
              </w:rPr>
              <w:t>400명</w:t>
            </w:r>
            <w:r w:rsidR="00681836">
              <w:rPr>
                <w:rFonts w:ascii="맑은 고딕" w:eastAsia="맑은 고딕" w:hAnsi="맑은 고딕" w:hint="eastAsia"/>
                <w:b w:val="0"/>
                <w:bCs w:val="0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7679" w:type="dxa"/>
            <w:gridSpan w:val="2"/>
          </w:tcPr>
          <w:p w14:paraId="1673A458" w14:textId="0E9569E4" w:rsidR="00412E3B" w:rsidRPr="002852A3" w:rsidRDefault="002852A3" w:rsidP="005815DD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20"/>
                <w:szCs w:val="20"/>
                <w:lang w:eastAsia="ko-KR"/>
              </w:rPr>
            </w:pPr>
            <w:r w:rsidRPr="002852A3">
              <w:rPr>
                <w:rFonts w:ascii="Arial" w:eastAsia="굴림" w:hAnsi="Arial" w:cs="Arial" w:hint="eastAsia"/>
                <w:b w:val="0"/>
                <w:bCs w:val="0"/>
                <w:color w:val="auto"/>
                <w:sz w:val="18"/>
                <w:szCs w:val="18"/>
                <w:lang w:eastAsia="ko-KR"/>
              </w:rPr>
              <w:t>서울특별시</w:t>
            </w:r>
            <w:r w:rsidRPr="002852A3">
              <w:rPr>
                <w:rFonts w:ascii="Arial" w:eastAsia="굴림" w:hAnsi="Arial" w:cs="Arial" w:hint="eastAsia"/>
                <w:b w:val="0"/>
                <w:bCs w:val="0"/>
                <w:color w:val="auto"/>
                <w:sz w:val="18"/>
                <w:szCs w:val="18"/>
                <w:lang w:eastAsia="ko-KR"/>
              </w:rPr>
              <w:t xml:space="preserve"> </w:t>
            </w:r>
            <w:r w:rsidRPr="002852A3">
              <w:rPr>
                <w:rFonts w:ascii="Arial" w:eastAsia="굴림" w:hAnsi="Arial" w:cs="Arial" w:hint="eastAsia"/>
                <w:b w:val="0"/>
                <w:bCs w:val="0"/>
                <w:color w:val="auto"/>
                <w:sz w:val="18"/>
                <w:szCs w:val="18"/>
                <w:lang w:eastAsia="ko-KR"/>
              </w:rPr>
              <w:t>서초구</w:t>
            </w:r>
            <w:r w:rsidRPr="002852A3">
              <w:rPr>
                <w:rFonts w:ascii="Arial" w:eastAsia="굴림" w:hAnsi="Arial" w:cs="Arial" w:hint="eastAsia"/>
                <w:b w:val="0"/>
                <w:bCs w:val="0"/>
                <w:color w:val="auto"/>
                <w:sz w:val="18"/>
                <w:szCs w:val="18"/>
                <w:lang w:eastAsia="ko-KR"/>
              </w:rPr>
              <w:t xml:space="preserve"> </w:t>
            </w:r>
            <w:r w:rsidRPr="002852A3">
              <w:rPr>
                <w:rFonts w:ascii="Arial" w:eastAsia="굴림" w:hAnsi="Arial" w:cs="Arial" w:hint="eastAsia"/>
                <w:b w:val="0"/>
                <w:bCs w:val="0"/>
                <w:color w:val="auto"/>
                <w:sz w:val="18"/>
                <w:szCs w:val="18"/>
                <w:lang w:eastAsia="ko-KR"/>
              </w:rPr>
              <w:t>강남대로</w:t>
            </w:r>
            <w:r w:rsidRPr="002852A3">
              <w:rPr>
                <w:rFonts w:ascii="Arial" w:eastAsia="굴림" w:hAnsi="Arial" w:cs="Arial" w:hint="eastAsia"/>
                <w:b w:val="0"/>
                <w:bCs w:val="0"/>
                <w:color w:val="auto"/>
                <w:sz w:val="18"/>
                <w:szCs w:val="18"/>
                <w:lang w:eastAsia="ko-KR"/>
              </w:rPr>
              <w:t>16</w:t>
            </w:r>
            <w:r w:rsidRPr="002852A3">
              <w:rPr>
                <w:rFonts w:ascii="Arial" w:eastAsia="굴림" w:hAnsi="Arial" w:cs="Arial" w:hint="eastAsia"/>
                <w:b w:val="0"/>
                <w:bCs w:val="0"/>
                <w:color w:val="auto"/>
                <w:sz w:val="18"/>
                <w:szCs w:val="18"/>
                <w:lang w:eastAsia="ko-KR"/>
              </w:rPr>
              <w:t>길</w:t>
            </w:r>
            <w:r w:rsidRPr="002852A3">
              <w:rPr>
                <w:rFonts w:ascii="Arial" w:eastAsia="굴림" w:hAnsi="Arial" w:cs="Arial" w:hint="eastAsia"/>
                <w:b w:val="0"/>
                <w:bCs w:val="0"/>
                <w:color w:val="auto"/>
                <w:sz w:val="18"/>
                <w:szCs w:val="18"/>
                <w:lang w:eastAsia="ko-KR"/>
              </w:rPr>
              <w:t xml:space="preserve"> 22-6</w:t>
            </w:r>
          </w:p>
        </w:tc>
      </w:tr>
      <w:tr w:rsidR="00412E3B" w:rsidRPr="004B1B3E" w14:paraId="39417ADA" w14:textId="77777777" w:rsidTr="00412E3B">
        <w:trPr>
          <w:trHeight w:val="134"/>
        </w:trPr>
        <w:tc>
          <w:tcPr>
            <w:tcW w:w="2551" w:type="dxa"/>
          </w:tcPr>
          <w:p w14:paraId="236D205F" w14:textId="6A1A17ED" w:rsidR="00412E3B" w:rsidRPr="00412E3B" w:rsidRDefault="00412E3B" w:rsidP="00412E3B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20"/>
                <w:szCs w:val="20"/>
                <w:lang w:eastAsia="ko-KR"/>
              </w:rPr>
            </w:pPr>
          </w:p>
        </w:tc>
        <w:tc>
          <w:tcPr>
            <w:tcW w:w="7679" w:type="dxa"/>
            <w:gridSpan w:val="2"/>
          </w:tcPr>
          <w:p w14:paraId="2C7FADF6" w14:textId="40D5EE0C" w:rsidR="00412E3B" w:rsidRPr="00984469" w:rsidRDefault="00412E3B" w:rsidP="00412E3B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20"/>
                <w:szCs w:val="20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0AC6539B" w14:textId="0380D3FF" w:rsidR="007C3BC7" w:rsidRPr="0010135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비용,</w:t>
      </w:r>
      <w:r w:rsidR="002854AD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proofErr w:type="spellStart"/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제경비</w:t>
      </w:r>
      <w:proofErr w:type="spellEnd"/>
    </w:p>
    <w:p w14:paraId="2EFDE353" w14:textId="5EC29001" w:rsidR="00B0012A" w:rsidRPr="00D81F64" w:rsidRDefault="00D81F64" w:rsidP="00B0012A">
      <w:pPr>
        <w:pStyle w:val="HeadingBlue"/>
        <w:rPr>
          <w:rFonts w:ascii="맑은 고딕" w:eastAsia="맑은 고딕" w:hAnsi="맑은 고딕"/>
          <w:b/>
          <w:bCs/>
          <w:lang w:eastAsia="ko-KR"/>
        </w:rPr>
      </w:pPr>
      <w:r w:rsidRPr="00D81F64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="00A82DBF">
        <w:rPr>
          <w:rFonts w:ascii="맑은 고딕" w:eastAsia="맑은 고딕" w:hAnsi="맑은 고딕" w:hint="eastAsia"/>
          <w:b/>
          <w:bCs/>
          <w:lang w:eastAsia="ko-KR"/>
        </w:rPr>
        <w:t>최초</w:t>
      </w:r>
      <w:r w:rsidRPr="00D81F64">
        <w:rPr>
          <w:rFonts w:ascii="맑은 고딕" w:eastAsia="맑은 고딕" w:hAnsi="맑은 고딕" w:hint="eastAsia"/>
          <w:b/>
          <w:bCs/>
          <w:lang w:eastAsia="ko-KR"/>
        </w:rPr>
        <w:t>심사 예산</w:t>
      </w:r>
      <w:r w:rsidR="00285FAA">
        <w:rPr>
          <w:rFonts w:ascii="맑은 고딕" w:eastAsia="맑은 고딕" w:hAnsi="맑은 고딕" w:hint="eastAsia"/>
          <w:b/>
          <w:bCs/>
          <w:lang w:eastAsia="ko-KR"/>
        </w:rPr>
        <w:t>(</w:t>
      </w:r>
      <w:r w:rsidR="00285FAA">
        <w:rPr>
          <w:rFonts w:ascii="맑은 고딕" w:eastAsia="맑은 고딕" w:hAnsi="맑은 고딕"/>
          <w:b/>
          <w:bCs/>
          <w:lang w:eastAsia="ko-KR"/>
        </w:rPr>
        <w:t>202</w:t>
      </w:r>
      <w:r w:rsidR="00A82DBF">
        <w:rPr>
          <w:rFonts w:ascii="맑은 고딕" w:eastAsia="맑은 고딕" w:hAnsi="맑은 고딕" w:hint="eastAsia"/>
          <w:b/>
          <w:bCs/>
          <w:lang w:eastAsia="ko-KR"/>
        </w:rPr>
        <w:t>6</w:t>
      </w:r>
      <w:r w:rsidR="00285FAA">
        <w:rPr>
          <w:rFonts w:ascii="맑은 고딕" w:eastAsia="맑은 고딕" w:hAnsi="맑은 고딕" w:hint="eastAsia"/>
          <w:b/>
          <w:bCs/>
          <w:lang w:eastAsia="ko-KR"/>
        </w:rPr>
        <w:t>년)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410"/>
        <w:gridCol w:w="1842"/>
        <w:gridCol w:w="1985"/>
        <w:gridCol w:w="2439"/>
      </w:tblGrid>
      <w:tr w:rsidR="00ED18BA" w:rsidRPr="00AF3A28" w14:paraId="71D1319E" w14:textId="77777777" w:rsidTr="002852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41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1842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439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2852A3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410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1842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439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85FAA" w14:paraId="59F8D26A" w14:textId="77777777" w:rsidTr="002852A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87F773E" w14:textId="202A50AC" w:rsidR="00285FAA" w:rsidRDefault="00D856CE" w:rsidP="00285FAA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45001:2018 </w:t>
            </w:r>
          </w:p>
          <w:p w14:paraId="262E9951" w14:textId="0AC22B98" w:rsidR="00285FAA" w:rsidRDefault="00681836" w:rsidP="00285FAA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재인증</w:t>
            </w:r>
            <w:proofErr w:type="spellEnd"/>
            <w:r w:rsidR="00285FA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심사</w:t>
            </w:r>
          </w:p>
        </w:tc>
        <w:tc>
          <w:tcPr>
            <w:tcW w:w="2410" w:type="dxa"/>
            <w:tcBorders>
              <w:top w:val="single" w:sz="4" w:space="0" w:color="088C8A"/>
              <w:bottom w:val="single" w:sz="4" w:space="0" w:color="088C8A"/>
            </w:tcBorders>
          </w:tcPr>
          <w:p w14:paraId="7C548DDC" w14:textId="212BE339" w:rsidR="00A82DBF" w:rsidRPr="00CE4F4D" w:rsidRDefault="00A82DBF" w:rsidP="00A82DB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7.5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64BC8347" w14:textId="757276DA" w:rsidR="00285FAA" w:rsidRDefault="00A82DBF" w:rsidP="00A82DB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, Stage2: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5.5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1842" w:type="dxa"/>
            <w:tcBorders>
              <w:top w:val="single" w:sz="4" w:space="0" w:color="088C8A"/>
              <w:bottom w:val="single" w:sz="4" w:space="0" w:color="088C8A"/>
            </w:tcBorders>
          </w:tcPr>
          <w:p w14:paraId="2F05263E" w14:textId="2111E242" w:rsidR="00285FAA" w:rsidRDefault="00A82DBF" w:rsidP="00285FAA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10</w:t>
            </w:r>
            <w:r w:rsidR="00681836"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681836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="00285FAA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285FA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441FE11" w14:textId="150EF7FC" w:rsidR="00285FAA" w:rsidRDefault="002852A3" w:rsidP="002852A3">
            <w:pPr>
              <w:pStyle w:val="TableFigures"/>
              <w:ind w:firstLineChars="20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68183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.5</w:t>
            </w:r>
            <w:r w:rsidR="00285FA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</w:p>
          <w:p w14:paraId="7398DE21" w14:textId="595E4E87" w:rsidR="00285FAA" w:rsidRDefault="00285FAA" w:rsidP="00285FAA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(</w:t>
            </w:r>
            <w:r w:rsidR="002852A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</w:t>
            </w:r>
            <w:r w:rsidRPr="00285FA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 w:rsidR="002852A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68183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</w:t>
            </w:r>
            <w:r w:rsidRPr="00285FA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0,000</w:t>
            </w:r>
            <w:r w:rsidRPr="00285FA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439" w:type="dxa"/>
            <w:tcBorders>
              <w:top w:val="single" w:sz="4" w:space="0" w:color="088C8A"/>
              <w:bottom w:val="single" w:sz="4" w:space="0" w:color="088C8A"/>
            </w:tcBorders>
          </w:tcPr>
          <w:p w14:paraId="4A8E8E60" w14:textId="2E5DBED9" w:rsidR="00285FAA" w:rsidRPr="002852A3" w:rsidRDefault="00A82DBF" w:rsidP="00285FAA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심사 2개월전 협의필요</w:t>
            </w:r>
          </w:p>
        </w:tc>
      </w:tr>
      <w:tr w:rsidR="00681836" w14:paraId="67F4FBC1" w14:textId="77777777" w:rsidTr="002852A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466E6D83" w:rsidR="00681836" w:rsidRDefault="005815DD" w:rsidP="00681836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410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681836" w:rsidRDefault="00681836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1842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06EA26EA" w:rsidR="00681836" w:rsidRDefault="005815DD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 w:rsidR="00681836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68183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501AE3CD" w:rsidR="00681836" w:rsidRDefault="00681836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5815DD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439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681836" w:rsidRPr="00045E45" w:rsidRDefault="00681836" w:rsidP="00681836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681836" w14:paraId="47E4F09E" w14:textId="77777777" w:rsidTr="002852A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681836" w:rsidRDefault="00681836" w:rsidP="00681836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410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681836" w:rsidRDefault="00681836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1842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681836" w:rsidRDefault="00681836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681836" w:rsidRDefault="00681836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439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681836" w:rsidRPr="00045E45" w:rsidRDefault="00681836" w:rsidP="00681836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681836" w14:paraId="7C271571" w14:textId="77777777" w:rsidTr="002852A3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15EB6E7" w14:textId="5ED728D3" w:rsidR="00681836" w:rsidRDefault="00681836" w:rsidP="00681836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 금액</w:t>
            </w:r>
          </w:p>
        </w:tc>
        <w:tc>
          <w:tcPr>
            <w:tcW w:w="2410" w:type="dxa"/>
            <w:tcBorders>
              <w:top w:val="single" w:sz="4" w:space="0" w:color="088C8A"/>
              <w:bottom w:val="single" w:sz="4" w:space="0" w:color="088C8A"/>
            </w:tcBorders>
          </w:tcPr>
          <w:p w14:paraId="799B880B" w14:textId="44FA9476" w:rsidR="00681836" w:rsidRPr="00751675" w:rsidRDefault="00A82DBF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7.5</w:t>
            </w:r>
            <w:r w:rsidR="00681836" w:rsidRPr="00751675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 xml:space="preserve"> days</w:t>
            </w:r>
          </w:p>
        </w:tc>
        <w:tc>
          <w:tcPr>
            <w:tcW w:w="1842" w:type="dxa"/>
            <w:tcBorders>
              <w:top w:val="single" w:sz="4" w:space="0" w:color="088C8A"/>
              <w:bottom w:val="single" w:sz="4" w:space="0" w:color="088C8A"/>
            </w:tcBorders>
          </w:tcPr>
          <w:p w14:paraId="5EBEFCD0" w14:textId="645C2194" w:rsidR="00681836" w:rsidRPr="00751675" w:rsidRDefault="00A82DBF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10</w:t>
            </w:r>
            <w:r w:rsidR="00681836" w:rsidRPr="00751675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9</w:t>
            </w:r>
            <w:r w:rsidR="005815DD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681836" w:rsidRPr="00751675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0,000</w:t>
            </w:r>
            <w:r w:rsidR="00681836" w:rsidRPr="007516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FF5AA47" w14:textId="5F1A8A86" w:rsidR="00681836" w:rsidRDefault="00681836" w:rsidP="00681836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3,</w:t>
            </w:r>
            <w:r w:rsidR="005815DD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95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439" w:type="dxa"/>
            <w:tcBorders>
              <w:top w:val="single" w:sz="4" w:space="0" w:color="088C8A"/>
              <w:bottom w:val="single" w:sz="4" w:space="0" w:color="088C8A"/>
            </w:tcBorders>
          </w:tcPr>
          <w:p w14:paraId="6E924327" w14:textId="49751F51" w:rsidR="00681836" w:rsidRDefault="00681836" w:rsidP="002852A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285FAA">
              <w:rPr>
                <w:rFonts w:ascii="맑은 고딕" w:eastAsia="맑은 고딕" w:hAnsi="맑은 고딕" w:hint="eastAsia"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285FAA">
              <w:rPr>
                <w:rFonts w:ascii="맑은 고딕" w:eastAsia="맑은 고딕" w:hAnsi="맑은 고딕" w:hint="eastAsia"/>
                <w:color w:val="auto"/>
                <w:sz w:val="18"/>
                <w:szCs w:val="18"/>
                <w:highlight w:val="yellow"/>
                <w:lang w:eastAsia="ko-KR"/>
              </w:rPr>
              <w:t xml:space="preserve"> ,V</w:t>
            </w:r>
            <w:r w:rsidRPr="00285FAA">
              <w:rPr>
                <w:rFonts w:ascii="맑은 고딕" w:eastAsia="맑은 고딕" w:hAnsi="맑은 고딕"/>
                <w:color w:val="auto"/>
                <w:sz w:val="18"/>
                <w:szCs w:val="18"/>
                <w:highlight w:val="yellow"/>
                <w:lang w:eastAsia="ko-KR"/>
              </w:rPr>
              <w:t>AT</w:t>
            </w:r>
            <w:proofErr w:type="gramEnd"/>
            <w:r w:rsidRPr="00285FAA">
              <w:rPr>
                <w:rFonts w:ascii="맑은 고딕" w:eastAsia="맑은 고딕" w:hAnsi="맑은 고딕"/>
                <w:color w:val="auto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Pr="00285FAA">
              <w:rPr>
                <w:rFonts w:ascii="맑은 고딕" w:eastAsia="맑은 고딕" w:hAnsi="맑은 고딕" w:hint="eastAsia"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209C6997" w14:textId="77777777" w:rsidR="00681836" w:rsidRDefault="00681836" w:rsidP="00681836">
      <w:pPr>
        <w:pStyle w:val="HeadingBlue"/>
        <w:ind w:left="440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p w14:paraId="25B9AA01" w14:textId="77777777" w:rsidR="00681836" w:rsidRPr="003846E7" w:rsidRDefault="00681836" w:rsidP="00681836">
      <w:pPr>
        <w:pStyle w:val="HeadingBlue"/>
        <w:ind w:left="440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77777777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</w:p>
          <w:p w14:paraId="4064CFDE" w14:textId="2229706D" w:rsidR="004B1B3E" w:rsidRPr="00400ED5" w:rsidRDefault="004B1B3E" w:rsidP="004B1B3E">
            <w:pPr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400ED5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• </w:t>
            </w:r>
            <w:r w:rsidRPr="00400ED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400ED5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심사요율</w:t>
            </w:r>
            <w:proofErr w:type="spellEnd"/>
            <w:r w:rsidRPr="00400ED5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:</w:t>
            </w:r>
            <w:r w:rsidRPr="00400ED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1,</w:t>
            </w:r>
            <w:r w:rsidR="00306EA3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40</w:t>
            </w:r>
            <w:r w:rsidRPr="00400ED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0,000</w:t>
            </w:r>
            <w:r w:rsidRPr="00400ED5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원/</w:t>
            </w:r>
            <w:r w:rsidRPr="00400ED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day </w:t>
            </w:r>
            <w:r w:rsidR="00400ED5" w:rsidRPr="00400ED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</w:p>
          <w:p w14:paraId="1AC2564C" w14:textId="77777777" w:rsidR="005815DD" w:rsidRDefault="005815DD" w:rsidP="005815DD">
            <w:pPr>
              <w:rPr>
                <w:rFonts w:ascii="맑은 고딕" w:eastAsia="맑은 고딕" w:hAnsi="맑은 고딕"/>
                <w:color w:val="000000" w:themeColor="text1"/>
                <w:sz w:val="16"/>
                <w:szCs w:val="16"/>
                <w:lang w:eastAsia="ko-KR"/>
              </w:rPr>
            </w:pPr>
            <w:r w:rsidRPr="006E6772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 </w:t>
            </w:r>
            <w:r w:rsidRPr="004156F7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6"/>
                <w:szCs w:val="16"/>
                <w:lang w:eastAsia="ko-KR"/>
              </w:rPr>
              <w:t>최초심사와 사후심사 일수는 IAF MD5:2015 및 EA-3/13M:2016 인정문서 요구사항 및 관련된 인정 가이드라인 기반으로</w:t>
            </w:r>
            <w:r>
              <w:rPr>
                <w:rFonts w:ascii="맑은 고딕" w:eastAsia="맑은 고딕" w:hAnsi="맑은 고딕"/>
                <w:b w:val="0"/>
                <w:bCs w:val="0"/>
                <w:color w:val="000000" w:themeColor="text1"/>
                <w:sz w:val="16"/>
                <w:szCs w:val="16"/>
                <w:lang w:eastAsia="ko-KR"/>
              </w:rPr>
              <w:t xml:space="preserve"> </w:t>
            </w:r>
            <w:r w:rsidRPr="004156F7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6"/>
                <w:szCs w:val="16"/>
                <w:lang w:eastAsia="ko-KR"/>
              </w:rPr>
              <w:t>산</w:t>
            </w:r>
            <w:r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6"/>
                <w:szCs w:val="16"/>
                <w:lang w:eastAsia="ko-KR"/>
              </w:rPr>
              <w:t>정</w:t>
            </w:r>
            <w:r w:rsidRPr="004156F7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6"/>
                <w:szCs w:val="16"/>
                <w:lang w:eastAsia="ko-KR"/>
              </w:rPr>
              <w:t>되었습니다.</w:t>
            </w:r>
          </w:p>
          <w:p w14:paraId="2C756293" w14:textId="77777777" w:rsidR="005815DD" w:rsidRPr="008610A2" w:rsidRDefault="005815DD" w:rsidP="005815DD">
            <w:pPr>
              <w:rPr>
                <w:rFonts w:ascii="맑은 고딕" w:eastAsia="맑은 고딕" w:hAnsi="맑은 고딕"/>
                <w:b w:val="0"/>
                <w:bCs w:val="0"/>
                <w:color w:val="000000" w:themeColor="text1"/>
                <w:sz w:val="16"/>
                <w:szCs w:val="16"/>
                <w:lang w:eastAsia="ko-KR"/>
              </w:rPr>
            </w:pPr>
            <w:r w:rsidRPr="004156F7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6"/>
                <w:szCs w:val="16"/>
                <w:lang w:eastAsia="ko-KR"/>
              </w:rPr>
              <w:t xml:space="preserve"> </w:t>
            </w:r>
            <w:r w:rsidRPr="004156F7">
              <w:rPr>
                <w:rFonts w:ascii="맑은 고딕" w:eastAsia="맑은 고딕" w:hAnsi="맑은 고딕"/>
                <w:b w:val="0"/>
                <w:bCs w:val="0"/>
                <w:color w:val="000000" w:themeColor="text1"/>
                <w:sz w:val="32"/>
                <w:szCs w:val="32"/>
                <w:lang w:eastAsia="ko-KR"/>
              </w:rPr>
              <w:t xml:space="preserve"> </w:t>
            </w:r>
            <w:r w:rsidRPr="004156F7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6"/>
                <w:szCs w:val="16"/>
                <w:lang w:eastAsia="ko-KR"/>
              </w:rPr>
              <w:t>심사일수의 증가 또는 감소 정도는 허용된 범위 내로 적용되었습니다.</w:t>
            </w:r>
          </w:p>
          <w:p w14:paraId="2E536763" w14:textId="77777777" w:rsidR="005815DD" w:rsidRPr="006E6772" w:rsidRDefault="005815DD" w:rsidP="005815DD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6E6772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연간관리비는 </w:t>
            </w:r>
            <w:r w:rsidRPr="006E6772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인정기관(UKAS) 회비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등을 포함하며,</w:t>
            </w:r>
            <w:r w:rsidRPr="006E6772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매년 청구되는 비용입니다.</w:t>
            </w:r>
            <w: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50B20D77" w14:textId="77777777" w:rsidR="005815DD" w:rsidRPr="006E6772" w:rsidRDefault="005815DD" w:rsidP="005815DD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6E6772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 교통비, 숙박비 등의 제경비는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실비로 청구합니다. </w:t>
            </w:r>
          </w:p>
          <w:p w14:paraId="59BB7987" w14:textId="77777777" w:rsidR="005815DD" w:rsidRPr="00833505" w:rsidRDefault="005815DD" w:rsidP="005815DD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6E6772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•  상기 비용은 부가세(VAT)가 별도이며, 해당되는 세금정책에 따라 부과됩니다.</w:t>
            </w:r>
          </w:p>
          <w:p w14:paraId="5D43AE5D" w14:textId="72434BDD" w:rsidR="00E76E36" w:rsidRPr="005815DD" w:rsidRDefault="00E76E36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7EFA29CF" w14:textId="77777777" w:rsidR="005815DD" w:rsidRDefault="005815DD" w:rsidP="005815DD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1970D045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D177AF">
        <w:rPr>
          <w:rFonts w:ascii="맑은 고딕" w:eastAsia="맑은 고딕" w:hAnsi="맑은 고딕"/>
          <w:spacing w:val="-6"/>
          <w:sz w:val="16"/>
          <w:szCs w:val="18"/>
          <w:lang w:eastAsia="ko-KR"/>
        </w:rPr>
        <w:t>1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개월입니다.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44B64244">
                <wp:simplePos x="0" y="0"/>
                <wp:positionH relativeFrom="column">
                  <wp:posOffset>-65372</wp:posOffset>
                </wp:positionH>
                <wp:positionV relativeFrom="paragraph">
                  <wp:posOffset>606161</wp:posOffset>
                </wp:positionV>
                <wp:extent cx="7018317" cy="8678174"/>
                <wp:effectExtent l="0" t="0" r="0" b="8890"/>
                <wp:wrapNone/>
                <wp:docPr id="1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8317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30C4010B" w14:textId="6A68CFCC" w:rsidR="00EF7C60" w:rsidRPr="00EF7C60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2920F82E" w14:textId="77777777" w:rsidR="002852A3" w:rsidRDefault="002852A3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</w:p>
                          <w:p w14:paraId="1E747285" w14:textId="41099EE1" w:rsidR="00EF7C60" w:rsidRPr="00EF7C60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육</w:t>
                            </w:r>
                            <w:r w:rsidR="00B15D82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호태 </w:t>
                            </w:r>
                            <w:r w:rsidR="00AD6D2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차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장  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4193CD9A" w14:textId="77777777" w:rsidR="00EF7C60" w:rsidRPr="00EF7C60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17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</w:p>
                          <w:p w14:paraId="5E436AAE" w14:textId="62952784" w:rsidR="00EF7C60" w:rsidRPr="00EF7C60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ho-tae.yuk@lr</w:t>
                            </w:r>
                            <w:r w:rsidR="002D4AD2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q</w:t>
                            </w:r>
                            <w:r w:rsidR="002D4AD2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a.com</w:t>
                            </w:r>
                          </w:p>
                          <w:p w14:paraId="5B6077F7" w14:textId="78EBB007" w:rsidR="00EF7C60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AAB353A" w14:textId="1C670067" w:rsid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6873660" w14:textId="7C3DDB3C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C108F3F" w14:textId="525446D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62F8A8B" w14:textId="68E2AC7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1D8277F" w14:textId="77777777" w:rsidR="00A262C1" w:rsidRPr="009C630B" w:rsidRDefault="00A262C1" w:rsidP="00A262C1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6C701CEF" w14:textId="77777777" w:rsidR="00A262C1" w:rsidRPr="009C630B" w:rsidRDefault="00A262C1" w:rsidP="00A262C1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412E8F3" w14:textId="77777777" w:rsidR="00A262C1" w:rsidRPr="009C630B" w:rsidRDefault="00A262C1" w:rsidP="00A262C1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 w:rsidRPr="00022AB8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중구 소원로2길 30, T타워 2층 (남산트라팰리스 업무동)</w:t>
                            </w:r>
                          </w:p>
                          <w:p w14:paraId="2B45EBC7" w14:textId="6604665F" w:rsidR="009C630B" w:rsidRPr="00A262C1" w:rsidRDefault="009C630B" w:rsidP="00A262C1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15pt;margin-top:47.75pt;width:552.6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30C4010B" w14:textId="6A68CFCC" w:rsidR="00EF7C60" w:rsidRPr="00EF7C60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2920F82E" w14:textId="77777777" w:rsidR="002852A3" w:rsidRDefault="002852A3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</w:p>
                    <w:p w14:paraId="1E747285" w14:textId="41099EE1" w:rsidR="00EF7C60" w:rsidRPr="00EF7C60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>육</w:t>
                      </w:r>
                      <w:r w:rsidR="00B15D82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호태 </w:t>
                      </w:r>
                      <w:r w:rsidR="00AD6D2B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>차</w:t>
                      </w: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장  </w:t>
                      </w: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4193CD9A" w14:textId="77777777" w:rsidR="00EF7C60" w:rsidRPr="00EF7C60" w:rsidRDefault="00EF7C60" w:rsidP="00EF7C60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17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</w:p>
                    <w:p w14:paraId="5E436AAE" w14:textId="62952784" w:rsidR="00EF7C60" w:rsidRPr="00EF7C60" w:rsidRDefault="00EF7C60" w:rsidP="00EF7C60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ho-tae.yuk@lr</w:t>
                      </w:r>
                      <w:r w:rsidR="002D4AD2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q</w:t>
                      </w:r>
                      <w:r w:rsidR="002D4AD2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a.com</w:t>
                      </w:r>
                    </w:p>
                    <w:p w14:paraId="5B6077F7" w14:textId="78EBB007" w:rsidR="00EF7C60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AAB353A" w14:textId="1C670067" w:rsidR="009C630B" w:rsidRDefault="009C630B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6873660" w14:textId="7C3DDB3C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C108F3F" w14:textId="525446D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62F8A8B" w14:textId="68E2AC7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1D8277F" w14:textId="77777777" w:rsidR="00A262C1" w:rsidRPr="009C630B" w:rsidRDefault="00A262C1" w:rsidP="00A262C1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6C701CEF" w14:textId="77777777" w:rsidR="00A262C1" w:rsidRPr="009C630B" w:rsidRDefault="00A262C1" w:rsidP="00A262C1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412E8F3" w14:textId="77777777" w:rsidR="00A262C1" w:rsidRPr="009C630B" w:rsidRDefault="00A262C1" w:rsidP="00A262C1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 w:rsidRPr="00022AB8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중구 소원로2길 30, T타워 2층 (남산트라팰리스 업무동)</w:t>
                      </w:r>
                    </w:p>
                    <w:p w14:paraId="2B45EBC7" w14:textId="6604665F" w:rsidR="009C630B" w:rsidRPr="00A262C1" w:rsidRDefault="009C630B" w:rsidP="00A262C1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6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8549B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05FE" w14:textId="77777777" w:rsidR="00FD668F" w:rsidRDefault="00FD668F" w:rsidP="0063357B">
      <w:pPr>
        <w:spacing w:after="0" w:line="240" w:lineRule="auto"/>
      </w:pPr>
      <w:r>
        <w:separator/>
      </w:r>
    </w:p>
  </w:endnote>
  <w:endnote w:type="continuationSeparator" w:id="0">
    <w:p w14:paraId="273E999D" w14:textId="77777777" w:rsidR="00FD668F" w:rsidRDefault="00FD668F" w:rsidP="0063357B">
      <w:pPr>
        <w:spacing w:after="0" w:line="240" w:lineRule="auto"/>
      </w:pPr>
      <w:r>
        <w:continuationSeparator/>
      </w:r>
    </w:p>
  </w:endnote>
  <w:endnote w:type="continuationNotice" w:id="1">
    <w:p w14:paraId="08C98631" w14:textId="77777777" w:rsidR="00FD668F" w:rsidRDefault="00FD66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B3B0A" w14:textId="77777777" w:rsidR="00FD668F" w:rsidRDefault="00FD668F" w:rsidP="0063357B">
      <w:pPr>
        <w:spacing w:after="0" w:line="240" w:lineRule="auto"/>
      </w:pPr>
      <w:r>
        <w:separator/>
      </w:r>
    </w:p>
  </w:footnote>
  <w:footnote w:type="continuationSeparator" w:id="0">
    <w:p w14:paraId="2458BBC3" w14:textId="77777777" w:rsidR="00FD668F" w:rsidRDefault="00FD668F" w:rsidP="0063357B">
      <w:pPr>
        <w:spacing w:after="0" w:line="240" w:lineRule="auto"/>
      </w:pPr>
      <w:r>
        <w:continuationSeparator/>
      </w:r>
    </w:p>
  </w:footnote>
  <w:footnote w:type="continuationNotice" w:id="1">
    <w:p w14:paraId="43A25DC3" w14:textId="77777777" w:rsidR="00FD668F" w:rsidRDefault="00FD66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A22F3E"/>
    <w:multiLevelType w:val="hybridMultilevel"/>
    <w:tmpl w:val="856AADA4"/>
    <w:lvl w:ilvl="0" w:tplc="ACA47E30">
      <w:start w:val="4"/>
      <w:numFmt w:val="bullet"/>
      <w:lvlText w:val=""/>
      <w:lvlJc w:val="left"/>
      <w:pPr>
        <w:ind w:left="800" w:hanging="360"/>
      </w:pPr>
      <w:rPr>
        <w:rFonts w:ascii="Wingdings" w:eastAsia="맑은 고딕" w:hAnsi="Wingdings" w:cs="Calmett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0265003">
    <w:abstractNumId w:val="7"/>
  </w:num>
  <w:num w:numId="2" w16cid:durableId="53166356">
    <w:abstractNumId w:val="12"/>
  </w:num>
  <w:num w:numId="3" w16cid:durableId="2129666970">
    <w:abstractNumId w:val="10"/>
  </w:num>
  <w:num w:numId="4" w16cid:durableId="1768429655">
    <w:abstractNumId w:val="10"/>
    <w:lvlOverride w:ilvl="0">
      <w:startOverride w:val="1"/>
    </w:lvlOverride>
  </w:num>
  <w:num w:numId="5" w16cid:durableId="547187542">
    <w:abstractNumId w:val="5"/>
  </w:num>
  <w:num w:numId="6" w16cid:durableId="2044743266">
    <w:abstractNumId w:val="5"/>
    <w:lvlOverride w:ilvl="0">
      <w:startOverride w:val="1"/>
    </w:lvlOverride>
  </w:num>
  <w:num w:numId="7" w16cid:durableId="707528658">
    <w:abstractNumId w:val="12"/>
  </w:num>
  <w:num w:numId="8" w16cid:durableId="269170709">
    <w:abstractNumId w:val="0"/>
  </w:num>
  <w:num w:numId="9" w16cid:durableId="2038197568">
    <w:abstractNumId w:val="1"/>
  </w:num>
  <w:num w:numId="10" w16cid:durableId="2076850519">
    <w:abstractNumId w:val="7"/>
  </w:num>
  <w:num w:numId="11" w16cid:durableId="1631203496">
    <w:abstractNumId w:val="6"/>
  </w:num>
  <w:num w:numId="12" w16cid:durableId="637029464">
    <w:abstractNumId w:val="9"/>
  </w:num>
  <w:num w:numId="13" w16cid:durableId="1664896542">
    <w:abstractNumId w:val="4"/>
  </w:num>
  <w:num w:numId="14" w16cid:durableId="305479879">
    <w:abstractNumId w:val="8"/>
  </w:num>
  <w:num w:numId="15" w16cid:durableId="539170646">
    <w:abstractNumId w:val="11"/>
  </w:num>
  <w:num w:numId="16" w16cid:durableId="422845606">
    <w:abstractNumId w:val="2"/>
  </w:num>
  <w:num w:numId="17" w16cid:durableId="2085294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101357"/>
    <w:rsid w:val="00104019"/>
    <w:rsid w:val="00104067"/>
    <w:rsid w:val="00106A3B"/>
    <w:rsid w:val="001109BD"/>
    <w:rsid w:val="00111E6F"/>
    <w:rsid w:val="001166AA"/>
    <w:rsid w:val="00122624"/>
    <w:rsid w:val="001244F9"/>
    <w:rsid w:val="001266A1"/>
    <w:rsid w:val="00126D9A"/>
    <w:rsid w:val="001308E3"/>
    <w:rsid w:val="00131210"/>
    <w:rsid w:val="001315D6"/>
    <w:rsid w:val="00134C5D"/>
    <w:rsid w:val="00135C86"/>
    <w:rsid w:val="00140CD3"/>
    <w:rsid w:val="00144CFC"/>
    <w:rsid w:val="00145BB2"/>
    <w:rsid w:val="00145D5C"/>
    <w:rsid w:val="00147162"/>
    <w:rsid w:val="00154903"/>
    <w:rsid w:val="00157EE8"/>
    <w:rsid w:val="0016251A"/>
    <w:rsid w:val="001632A4"/>
    <w:rsid w:val="00166EF0"/>
    <w:rsid w:val="00170B38"/>
    <w:rsid w:val="001733D0"/>
    <w:rsid w:val="0017346F"/>
    <w:rsid w:val="00175533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61D4"/>
    <w:rsid w:val="001B05B0"/>
    <w:rsid w:val="001B1E7A"/>
    <w:rsid w:val="001B2981"/>
    <w:rsid w:val="001B35F8"/>
    <w:rsid w:val="001B7457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F39"/>
    <w:rsid w:val="001E1BA3"/>
    <w:rsid w:val="001E2783"/>
    <w:rsid w:val="001E6BE3"/>
    <w:rsid w:val="001E79C6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962"/>
    <w:rsid w:val="00231CCC"/>
    <w:rsid w:val="00232598"/>
    <w:rsid w:val="002326D0"/>
    <w:rsid w:val="00234FF9"/>
    <w:rsid w:val="002350F8"/>
    <w:rsid w:val="002355BF"/>
    <w:rsid w:val="0024209C"/>
    <w:rsid w:val="0025115C"/>
    <w:rsid w:val="00254BDA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2A3"/>
    <w:rsid w:val="00285388"/>
    <w:rsid w:val="002854AD"/>
    <w:rsid w:val="00285FAA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DD3"/>
    <w:rsid w:val="002A3432"/>
    <w:rsid w:val="002A4EED"/>
    <w:rsid w:val="002A57CB"/>
    <w:rsid w:val="002B0CBD"/>
    <w:rsid w:val="002B348C"/>
    <w:rsid w:val="002B581F"/>
    <w:rsid w:val="002B6D7C"/>
    <w:rsid w:val="002C104B"/>
    <w:rsid w:val="002C1A5D"/>
    <w:rsid w:val="002C28B1"/>
    <w:rsid w:val="002C4375"/>
    <w:rsid w:val="002C71D3"/>
    <w:rsid w:val="002C7FC5"/>
    <w:rsid w:val="002D1EFE"/>
    <w:rsid w:val="002D4AD2"/>
    <w:rsid w:val="002D53B4"/>
    <w:rsid w:val="002D7FF1"/>
    <w:rsid w:val="002E1B97"/>
    <w:rsid w:val="002E33BE"/>
    <w:rsid w:val="002E5DCD"/>
    <w:rsid w:val="002E696F"/>
    <w:rsid w:val="002E6F5E"/>
    <w:rsid w:val="002E73F3"/>
    <w:rsid w:val="002F0180"/>
    <w:rsid w:val="002F1C2F"/>
    <w:rsid w:val="002F27B2"/>
    <w:rsid w:val="002F5BB9"/>
    <w:rsid w:val="003025E4"/>
    <w:rsid w:val="00302AB1"/>
    <w:rsid w:val="003032E7"/>
    <w:rsid w:val="003037C5"/>
    <w:rsid w:val="00305141"/>
    <w:rsid w:val="00306EA3"/>
    <w:rsid w:val="003077B0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846E7"/>
    <w:rsid w:val="00394CCA"/>
    <w:rsid w:val="00397F6C"/>
    <w:rsid w:val="003A343A"/>
    <w:rsid w:val="003A73BA"/>
    <w:rsid w:val="003B0315"/>
    <w:rsid w:val="003B20A5"/>
    <w:rsid w:val="003B2259"/>
    <w:rsid w:val="003B2905"/>
    <w:rsid w:val="003B4205"/>
    <w:rsid w:val="003B4CFE"/>
    <w:rsid w:val="003B7A2E"/>
    <w:rsid w:val="003B7F8B"/>
    <w:rsid w:val="003C0FE4"/>
    <w:rsid w:val="003C3064"/>
    <w:rsid w:val="003C40F3"/>
    <w:rsid w:val="003C45E4"/>
    <w:rsid w:val="003C788D"/>
    <w:rsid w:val="003D1146"/>
    <w:rsid w:val="003D27DA"/>
    <w:rsid w:val="003D3B35"/>
    <w:rsid w:val="003D6595"/>
    <w:rsid w:val="003D668B"/>
    <w:rsid w:val="003D6CD5"/>
    <w:rsid w:val="003E38F1"/>
    <w:rsid w:val="003E3A83"/>
    <w:rsid w:val="003E3CA6"/>
    <w:rsid w:val="003E44E1"/>
    <w:rsid w:val="003E54DF"/>
    <w:rsid w:val="003E6AFF"/>
    <w:rsid w:val="003E739C"/>
    <w:rsid w:val="003E7F13"/>
    <w:rsid w:val="003F10A9"/>
    <w:rsid w:val="003F1F67"/>
    <w:rsid w:val="003F4293"/>
    <w:rsid w:val="003F7BFC"/>
    <w:rsid w:val="00400ED5"/>
    <w:rsid w:val="004010C0"/>
    <w:rsid w:val="00401154"/>
    <w:rsid w:val="00401899"/>
    <w:rsid w:val="00406A26"/>
    <w:rsid w:val="00407B60"/>
    <w:rsid w:val="00411818"/>
    <w:rsid w:val="004119D4"/>
    <w:rsid w:val="00412E3B"/>
    <w:rsid w:val="00412ECF"/>
    <w:rsid w:val="00413ED8"/>
    <w:rsid w:val="004150E5"/>
    <w:rsid w:val="00415B52"/>
    <w:rsid w:val="00417318"/>
    <w:rsid w:val="00420E39"/>
    <w:rsid w:val="004213EB"/>
    <w:rsid w:val="00422233"/>
    <w:rsid w:val="00423B1C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80CA2"/>
    <w:rsid w:val="00480CFA"/>
    <w:rsid w:val="00481763"/>
    <w:rsid w:val="00481B1A"/>
    <w:rsid w:val="00485122"/>
    <w:rsid w:val="004856D8"/>
    <w:rsid w:val="00486CEA"/>
    <w:rsid w:val="00493409"/>
    <w:rsid w:val="00497BF5"/>
    <w:rsid w:val="004A051E"/>
    <w:rsid w:val="004A12B1"/>
    <w:rsid w:val="004A6801"/>
    <w:rsid w:val="004A7833"/>
    <w:rsid w:val="004B021D"/>
    <w:rsid w:val="004B1B3E"/>
    <w:rsid w:val="004B2094"/>
    <w:rsid w:val="004B29AA"/>
    <w:rsid w:val="004B4867"/>
    <w:rsid w:val="004B653E"/>
    <w:rsid w:val="004C0451"/>
    <w:rsid w:val="004C2FB8"/>
    <w:rsid w:val="004C53FD"/>
    <w:rsid w:val="004C56F8"/>
    <w:rsid w:val="004C644B"/>
    <w:rsid w:val="004D316A"/>
    <w:rsid w:val="004D3E29"/>
    <w:rsid w:val="004E0A60"/>
    <w:rsid w:val="004E45BE"/>
    <w:rsid w:val="004E78C1"/>
    <w:rsid w:val="004F0551"/>
    <w:rsid w:val="004F0827"/>
    <w:rsid w:val="004F0C51"/>
    <w:rsid w:val="004F1935"/>
    <w:rsid w:val="004F307B"/>
    <w:rsid w:val="004F333D"/>
    <w:rsid w:val="00500D7E"/>
    <w:rsid w:val="00502D2D"/>
    <w:rsid w:val="00503BD4"/>
    <w:rsid w:val="00505CAC"/>
    <w:rsid w:val="005066FB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4035A"/>
    <w:rsid w:val="005405E0"/>
    <w:rsid w:val="0054380C"/>
    <w:rsid w:val="00546126"/>
    <w:rsid w:val="0055281D"/>
    <w:rsid w:val="005538C2"/>
    <w:rsid w:val="00554052"/>
    <w:rsid w:val="005544CC"/>
    <w:rsid w:val="00555A1E"/>
    <w:rsid w:val="005562E8"/>
    <w:rsid w:val="00562448"/>
    <w:rsid w:val="00563971"/>
    <w:rsid w:val="00563DAB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15DD"/>
    <w:rsid w:val="005835EA"/>
    <w:rsid w:val="00587874"/>
    <w:rsid w:val="0059530A"/>
    <w:rsid w:val="00595989"/>
    <w:rsid w:val="00597BED"/>
    <w:rsid w:val="005A1918"/>
    <w:rsid w:val="005A2FD1"/>
    <w:rsid w:val="005A34A6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522CA"/>
    <w:rsid w:val="00652F5C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80F38"/>
    <w:rsid w:val="00681836"/>
    <w:rsid w:val="00681CFE"/>
    <w:rsid w:val="00684D43"/>
    <w:rsid w:val="00685945"/>
    <w:rsid w:val="00685D7B"/>
    <w:rsid w:val="00685D8D"/>
    <w:rsid w:val="006861A1"/>
    <w:rsid w:val="006873E3"/>
    <w:rsid w:val="006917A6"/>
    <w:rsid w:val="00691E79"/>
    <w:rsid w:val="00692192"/>
    <w:rsid w:val="0069265F"/>
    <w:rsid w:val="0069375C"/>
    <w:rsid w:val="006962E3"/>
    <w:rsid w:val="00696900"/>
    <w:rsid w:val="0069691A"/>
    <w:rsid w:val="006A286C"/>
    <w:rsid w:val="006A3D79"/>
    <w:rsid w:val="006A41FA"/>
    <w:rsid w:val="006B130F"/>
    <w:rsid w:val="006B2DF7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38CC"/>
    <w:rsid w:val="006D396C"/>
    <w:rsid w:val="006D54E3"/>
    <w:rsid w:val="006D764A"/>
    <w:rsid w:val="006E2B2F"/>
    <w:rsid w:val="006F083A"/>
    <w:rsid w:val="006F0E33"/>
    <w:rsid w:val="006F25FD"/>
    <w:rsid w:val="006F4093"/>
    <w:rsid w:val="006F44FA"/>
    <w:rsid w:val="006F5A79"/>
    <w:rsid w:val="00702D25"/>
    <w:rsid w:val="00702F02"/>
    <w:rsid w:val="00705DC8"/>
    <w:rsid w:val="007077A4"/>
    <w:rsid w:val="00707A40"/>
    <w:rsid w:val="0071598B"/>
    <w:rsid w:val="00715A39"/>
    <w:rsid w:val="0072019A"/>
    <w:rsid w:val="00720A0D"/>
    <w:rsid w:val="00721D71"/>
    <w:rsid w:val="0072567D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5BF4"/>
    <w:rsid w:val="007461F0"/>
    <w:rsid w:val="00746291"/>
    <w:rsid w:val="00747826"/>
    <w:rsid w:val="00751675"/>
    <w:rsid w:val="007518D2"/>
    <w:rsid w:val="007536A3"/>
    <w:rsid w:val="007560E4"/>
    <w:rsid w:val="007606B9"/>
    <w:rsid w:val="00763AC4"/>
    <w:rsid w:val="007660A9"/>
    <w:rsid w:val="00766627"/>
    <w:rsid w:val="0076750D"/>
    <w:rsid w:val="00773DFF"/>
    <w:rsid w:val="00776493"/>
    <w:rsid w:val="007810AD"/>
    <w:rsid w:val="00781649"/>
    <w:rsid w:val="007865C8"/>
    <w:rsid w:val="00794CEA"/>
    <w:rsid w:val="007953F0"/>
    <w:rsid w:val="007A1F86"/>
    <w:rsid w:val="007A4F63"/>
    <w:rsid w:val="007A52C4"/>
    <w:rsid w:val="007A6298"/>
    <w:rsid w:val="007A68A1"/>
    <w:rsid w:val="007B42EE"/>
    <w:rsid w:val="007B48D0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41F2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522D"/>
    <w:rsid w:val="00856064"/>
    <w:rsid w:val="00856889"/>
    <w:rsid w:val="00861028"/>
    <w:rsid w:val="00864023"/>
    <w:rsid w:val="0086412C"/>
    <w:rsid w:val="00864931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96A49"/>
    <w:rsid w:val="008A13FF"/>
    <w:rsid w:val="008A2AC5"/>
    <w:rsid w:val="008A678C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E05E2"/>
    <w:rsid w:val="008E090B"/>
    <w:rsid w:val="008E3301"/>
    <w:rsid w:val="008E4023"/>
    <w:rsid w:val="008F1639"/>
    <w:rsid w:val="008F2B9D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749C"/>
    <w:rsid w:val="009219CA"/>
    <w:rsid w:val="0092374E"/>
    <w:rsid w:val="00925625"/>
    <w:rsid w:val="00927272"/>
    <w:rsid w:val="00930005"/>
    <w:rsid w:val="009310F3"/>
    <w:rsid w:val="0093158B"/>
    <w:rsid w:val="00935053"/>
    <w:rsid w:val="00935EC5"/>
    <w:rsid w:val="00941563"/>
    <w:rsid w:val="00943C2A"/>
    <w:rsid w:val="00945755"/>
    <w:rsid w:val="009465A9"/>
    <w:rsid w:val="00953896"/>
    <w:rsid w:val="00961408"/>
    <w:rsid w:val="0096189C"/>
    <w:rsid w:val="00962A00"/>
    <w:rsid w:val="00970537"/>
    <w:rsid w:val="00970957"/>
    <w:rsid w:val="00973060"/>
    <w:rsid w:val="00973F75"/>
    <w:rsid w:val="009757AF"/>
    <w:rsid w:val="00977587"/>
    <w:rsid w:val="00981224"/>
    <w:rsid w:val="00982B1F"/>
    <w:rsid w:val="009833F1"/>
    <w:rsid w:val="0098384E"/>
    <w:rsid w:val="00984469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73FC"/>
    <w:rsid w:val="00A10B0C"/>
    <w:rsid w:val="00A11793"/>
    <w:rsid w:val="00A11C55"/>
    <w:rsid w:val="00A15AF8"/>
    <w:rsid w:val="00A16413"/>
    <w:rsid w:val="00A21B13"/>
    <w:rsid w:val="00A22D21"/>
    <w:rsid w:val="00A248D4"/>
    <w:rsid w:val="00A24FFE"/>
    <w:rsid w:val="00A262C1"/>
    <w:rsid w:val="00A276F4"/>
    <w:rsid w:val="00A32055"/>
    <w:rsid w:val="00A3252E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55F8"/>
    <w:rsid w:val="00A8017C"/>
    <w:rsid w:val="00A81045"/>
    <w:rsid w:val="00A81A81"/>
    <w:rsid w:val="00A82AEE"/>
    <w:rsid w:val="00A82DBF"/>
    <w:rsid w:val="00A8319A"/>
    <w:rsid w:val="00A83CEE"/>
    <w:rsid w:val="00A8448C"/>
    <w:rsid w:val="00A86832"/>
    <w:rsid w:val="00A90543"/>
    <w:rsid w:val="00A912D7"/>
    <w:rsid w:val="00A92BD0"/>
    <w:rsid w:val="00A96448"/>
    <w:rsid w:val="00AA1202"/>
    <w:rsid w:val="00AA4105"/>
    <w:rsid w:val="00AA5F8D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60FC"/>
    <w:rsid w:val="00AF6853"/>
    <w:rsid w:val="00AF719E"/>
    <w:rsid w:val="00B0012A"/>
    <w:rsid w:val="00B05363"/>
    <w:rsid w:val="00B0587A"/>
    <w:rsid w:val="00B06207"/>
    <w:rsid w:val="00B07C12"/>
    <w:rsid w:val="00B148B2"/>
    <w:rsid w:val="00B14F91"/>
    <w:rsid w:val="00B15D82"/>
    <w:rsid w:val="00B16BE8"/>
    <w:rsid w:val="00B21D6A"/>
    <w:rsid w:val="00B22EFD"/>
    <w:rsid w:val="00B3323E"/>
    <w:rsid w:val="00B34382"/>
    <w:rsid w:val="00B34B7E"/>
    <w:rsid w:val="00B356F3"/>
    <w:rsid w:val="00B376A7"/>
    <w:rsid w:val="00B40E0B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63BAF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7A91"/>
    <w:rsid w:val="00BB7ED6"/>
    <w:rsid w:val="00BC145C"/>
    <w:rsid w:val="00BC27A7"/>
    <w:rsid w:val="00BC2B68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37CD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3947"/>
    <w:rsid w:val="00C46C9A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D7A"/>
    <w:rsid w:val="00C84EEC"/>
    <w:rsid w:val="00C8616A"/>
    <w:rsid w:val="00C87FFC"/>
    <w:rsid w:val="00C90011"/>
    <w:rsid w:val="00C931C9"/>
    <w:rsid w:val="00C935A9"/>
    <w:rsid w:val="00C943EC"/>
    <w:rsid w:val="00C9656D"/>
    <w:rsid w:val="00CA0304"/>
    <w:rsid w:val="00CA0BA6"/>
    <w:rsid w:val="00CA1DB8"/>
    <w:rsid w:val="00CA37A5"/>
    <w:rsid w:val="00CA4E47"/>
    <w:rsid w:val="00CA5228"/>
    <w:rsid w:val="00CA5EAA"/>
    <w:rsid w:val="00CA67BA"/>
    <w:rsid w:val="00CA7312"/>
    <w:rsid w:val="00CA7EAA"/>
    <w:rsid w:val="00CB0605"/>
    <w:rsid w:val="00CB4B39"/>
    <w:rsid w:val="00CB5F5B"/>
    <w:rsid w:val="00CB7397"/>
    <w:rsid w:val="00CC19E2"/>
    <w:rsid w:val="00CC7054"/>
    <w:rsid w:val="00CD1B0C"/>
    <w:rsid w:val="00CD2968"/>
    <w:rsid w:val="00CD6D8B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507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4007E"/>
    <w:rsid w:val="00D4047B"/>
    <w:rsid w:val="00D42351"/>
    <w:rsid w:val="00D43CF1"/>
    <w:rsid w:val="00D43EBE"/>
    <w:rsid w:val="00D4453F"/>
    <w:rsid w:val="00D445F7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0652"/>
    <w:rsid w:val="00D81DA2"/>
    <w:rsid w:val="00D81F4E"/>
    <w:rsid w:val="00D81F64"/>
    <w:rsid w:val="00D8251D"/>
    <w:rsid w:val="00D82F79"/>
    <w:rsid w:val="00D831F3"/>
    <w:rsid w:val="00D842C6"/>
    <w:rsid w:val="00D856CE"/>
    <w:rsid w:val="00D859AE"/>
    <w:rsid w:val="00D86CB2"/>
    <w:rsid w:val="00D91887"/>
    <w:rsid w:val="00D930D5"/>
    <w:rsid w:val="00D9316C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3CA"/>
    <w:rsid w:val="00DB745B"/>
    <w:rsid w:val="00DC05C8"/>
    <w:rsid w:val="00DC3E48"/>
    <w:rsid w:val="00DD1B26"/>
    <w:rsid w:val="00DD2277"/>
    <w:rsid w:val="00DD61AA"/>
    <w:rsid w:val="00DE53D3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200CA"/>
    <w:rsid w:val="00E21D62"/>
    <w:rsid w:val="00E23722"/>
    <w:rsid w:val="00E319F2"/>
    <w:rsid w:val="00E322B4"/>
    <w:rsid w:val="00E327BE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626AD"/>
    <w:rsid w:val="00E63A0C"/>
    <w:rsid w:val="00E63FF2"/>
    <w:rsid w:val="00E654DB"/>
    <w:rsid w:val="00E658CF"/>
    <w:rsid w:val="00E662FD"/>
    <w:rsid w:val="00E76E36"/>
    <w:rsid w:val="00E77112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227B"/>
    <w:rsid w:val="00EB7BB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2DC7"/>
    <w:rsid w:val="00EF34A5"/>
    <w:rsid w:val="00EF35B4"/>
    <w:rsid w:val="00EF40A5"/>
    <w:rsid w:val="00EF4D15"/>
    <w:rsid w:val="00EF6C2C"/>
    <w:rsid w:val="00EF7C60"/>
    <w:rsid w:val="00F00DC5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5CAF"/>
    <w:rsid w:val="00F663C1"/>
    <w:rsid w:val="00F66CCF"/>
    <w:rsid w:val="00F7448F"/>
    <w:rsid w:val="00F7453E"/>
    <w:rsid w:val="00F76270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668F"/>
    <w:rsid w:val="00FE182C"/>
    <w:rsid w:val="00FE1F77"/>
    <w:rsid w:val="00FE2655"/>
    <w:rsid w:val="00FE31FD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0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Kim, Dal</cp:lastModifiedBy>
  <cp:revision>2</cp:revision>
  <cp:lastPrinted>2024-02-16T12:19:00Z</cp:lastPrinted>
  <dcterms:created xsi:type="dcterms:W3CDTF">2025-08-24T09:46:00Z</dcterms:created>
  <dcterms:modified xsi:type="dcterms:W3CDTF">2025-08-24T09:46:00Z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c5e63daa-b4c6-4546-bcee-1ddea9f082e0_Enabled">
    <vt:lpwstr>true</vt:lpwstr>
  </property>
  <property fmtid="{D5CDD505-2E9C-101B-9397-08002B2CF9AE}" pid="12" name="MSIP_Label_c5e63daa-b4c6-4546-bcee-1ddea9f082e0_SetDate">
    <vt:lpwstr>2025-08-24T09:46:16Z</vt:lpwstr>
  </property>
  <property fmtid="{D5CDD505-2E9C-101B-9397-08002B2CF9AE}" pid="13" name="MSIP_Label_c5e63daa-b4c6-4546-bcee-1ddea9f082e0_Method">
    <vt:lpwstr>Privileged</vt:lpwstr>
  </property>
  <property fmtid="{D5CDD505-2E9C-101B-9397-08002B2CF9AE}" pid="14" name="MSIP_Label_c5e63daa-b4c6-4546-bcee-1ddea9f082e0_Name">
    <vt:lpwstr>Public</vt:lpwstr>
  </property>
  <property fmtid="{D5CDD505-2E9C-101B-9397-08002B2CF9AE}" pid="15" name="MSIP_Label_c5e63daa-b4c6-4546-bcee-1ddea9f082e0_SiteId">
    <vt:lpwstr>b51312b3-1a7b-4033-827b-6794ad5e9e4b</vt:lpwstr>
  </property>
  <property fmtid="{D5CDD505-2E9C-101B-9397-08002B2CF9AE}" pid="16" name="MSIP_Label_c5e63daa-b4c6-4546-bcee-1ddea9f082e0_ActionId">
    <vt:lpwstr>5e249ce6-13cb-40da-ac13-947700a3fe17</vt:lpwstr>
  </property>
  <property fmtid="{D5CDD505-2E9C-101B-9397-08002B2CF9AE}" pid="17" name="MSIP_Label_c5e63daa-b4c6-4546-bcee-1ddea9f082e0_ContentBits">
    <vt:lpwstr>0</vt:lpwstr>
  </property>
  <property fmtid="{D5CDD505-2E9C-101B-9397-08002B2CF9AE}" pid="18" name="MSIP_Label_c5e63daa-b4c6-4546-bcee-1ddea9f082e0_Tag">
    <vt:lpwstr>10, 0, 1, 1</vt:lpwstr>
  </property>
</Properties>
</file>