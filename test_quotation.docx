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11일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LRQA-20250911-5329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3`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840`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15,400,000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14,000,000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14,000,000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4,340,000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55.0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47,740,000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98</cp:revision>
  <cp:lastPrinted>2025-09-06T09:04:00Z</cp:lastPrinted>
  <dcterms:created xsi:type="dcterms:W3CDTF">2025-01-07T04:35:00Z</dcterms:created>
  <dcterms:modified xsi:type="dcterms:W3CDTF">2025-09-07T12:51:00Z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