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6C2F55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LRQA-20250907-0436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5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6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260"/>
        <w:gridCol w:w="2008"/>
        <w:gridCol w:w="1394"/>
        <w:gridCol w:w="2014"/>
      </w:tblGrid>
      <w:tr w:rsidR="00ED18BA" w:rsidRPr="00AF3A28" w14:paraId="71D1319E" w14:textId="77777777" w:rsidTr="00327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2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00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327F9B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326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008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327F9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61979E97" w14:textId="77777777" w:rsidR="00327F9B" w:rsidRDefault="00EF1C52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ISO9001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3097F324" w14:textId="77777777" w:rsidR="00327F9B" w:rsidRDefault="00327F9B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495A52CD" w14:textId="77777777" w:rsidR="00327F9B" w:rsidRDefault="00327F9B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5E4FC8B" w14:textId="77777777" w:rsidR="00327F9B" w:rsidRDefault="00327F9B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0BD42654" w14:textId="77777777" w:rsidR="00327F9B" w:rsidRDefault="00327F9B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1CB94D38" w:rsidR="00125863" w:rsidRPr="007030E5" w:rsidRDefault="002F6A8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ISO14001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ISO45001</w:t>
            </w:r>
            <w:r w:rsidR="00DC3DD1"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260" w:type="dxa"/>
            <w:tcBorders>
              <w:top w:val="single" w:sz="4" w:space="0" w:color="088C8A"/>
              <w:bottom w:val="single" w:sz="4" w:space="0" w:color="088C8A"/>
            </w:tcBorders>
          </w:tcPr>
          <w:p w14:paraId="7FF8370F" w14:textId="77EE1745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Stage1: 2.0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06524EB" w14:textId="1D79DEC1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73464FEB" w14:textId="21544E43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4.0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(₩5,200,000)</w:t>
            </w:r>
          </w:p>
          <w:p w14:paraId="6B74D0A5" w14:textId="6D5DE96E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Recert: 0.0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(₩0)</w:t>
            </w:r>
          </w:p>
          <w:p w14:paraId="5D540311" w14:textId="6011B8A8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소계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 12.5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125863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Stage1: 2.0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1A9796C2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447F453A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4.0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(₩5,200,000)</w:t>
            </w:r>
          </w:p>
          <w:p w14:paraId="618F971D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Recert: 0.0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(₩0)</w:t>
            </w:r>
          </w:p>
          <w:p w14:paraId="5CA51398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소계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 12.5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(₩16,250,000)</w:t>
            </w:r>
          </w:p>
          <w:p w14:paraId="43ED82D0" w14:textId="77777777" w:rsidR="00125863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Stage1: 2.0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09C0422D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2FB77F4E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4.0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(₩5,200,000)</w:t>
            </w:r>
          </w:p>
          <w:p w14:paraId="2D9BADB3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Recert: 0.0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(₩0)</w:t>
            </w:r>
          </w:p>
          <w:p w14:paraId="4863881D" w14:textId="77777777" w:rsidR="007F4768" w:rsidRPr="007F4768" w:rsidRDefault="007F4768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소계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 12.5</w:t>
            </w:r>
            <w:r w:rsidRPr="007F476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(₩16,250,000)</w:t>
            </w:r>
          </w:p>
          <w:p w14:paraId="2D69A371" w14:textId="77777777" w:rsidR="00125863" w:rsidRDefault="00125863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08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073DFE21" w14:textId="29D69E96" w:rsidR="00125863" w:rsidRDefault="00125863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  <w:r w:rsidR="00E16F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s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CD6298" w14:paraId="325E0392" w14:textId="77777777" w:rsidTr="00327F9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5A77AC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  <w:p w14:paraId="2EADE6F0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0892CC9A" w14:textId="60815CC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48AFF6E6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219FAF05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060A2804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4EADC2B9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260" w:type="dxa"/>
            <w:tcBorders>
              <w:top w:val="single" w:sz="4" w:space="0" w:color="088C8A"/>
              <w:bottom w:val="single" w:sz="4" w:space="0" w:color="088C8A"/>
            </w:tcBorders>
          </w:tcPr>
          <w:p w14:paraId="02BFF5C8" w14:textId="77777777" w:rsidR="00CD6298" w:rsidRPr="001242AF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08" w:type="dxa"/>
            <w:tcBorders>
              <w:top w:val="single" w:sz="4" w:space="0" w:color="088C8A"/>
              <w:bottom w:val="single" w:sz="4" w:space="0" w:color="088C8A"/>
            </w:tcBorders>
          </w:tcPr>
          <w:p w14:paraId="1944B839" w14:textId="77777777" w:rsidR="00CD6298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7C5C2FE2" w14:textId="77777777" w:rsidR="00CD6298" w:rsidRPr="00E16F31" w:rsidRDefault="00CD6298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7A5E563" w14:textId="77777777" w:rsidR="00CD6298" w:rsidRPr="00045E45" w:rsidRDefault="00CD629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CD6298" w14:paraId="0A3E4C56" w14:textId="77777777" w:rsidTr="00327F9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8B03B4B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  <w:p w14:paraId="3BDF7B4C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5008026F" w14:textId="0789DE4A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7B13FF8E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493FEE4F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  <w:p w14:paraId="34A63321" w14:textId="77777777" w:rsidR="00CD6298" w:rsidRPr="00DC3DD1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67043813" w14:textId="77777777" w:rsidR="00CD6298" w:rsidRPr="00EF1C52" w:rsidRDefault="00CD6298" w:rsidP="00CD6298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260" w:type="dxa"/>
            <w:tcBorders>
              <w:top w:val="single" w:sz="4" w:space="0" w:color="088C8A"/>
              <w:bottom w:val="single" w:sz="4" w:space="0" w:color="088C8A"/>
            </w:tcBorders>
          </w:tcPr>
          <w:p w14:paraId="5E523364" w14:textId="77777777" w:rsidR="00CD6298" w:rsidRPr="001242AF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08" w:type="dxa"/>
            <w:tcBorders>
              <w:top w:val="single" w:sz="4" w:space="0" w:color="088C8A"/>
              <w:bottom w:val="single" w:sz="4" w:space="0" w:color="088C8A"/>
            </w:tcBorders>
          </w:tcPr>
          <w:p w14:paraId="128A5FB8" w14:textId="77777777" w:rsidR="00CD6298" w:rsidRDefault="00CD6298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6186C7E5" w14:textId="77777777" w:rsidR="00CD6298" w:rsidRPr="00E16F31" w:rsidRDefault="00CD6298" w:rsidP="00785EB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0AAF82EC" w14:textId="77777777" w:rsidR="00CD6298" w:rsidRPr="00045E45" w:rsidRDefault="00CD629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327F9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26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008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327F9B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26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008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327F9B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>제안 금액</w:t>
            </w:r>
          </w:p>
        </w:tc>
        <w:tc>
          <w:tcPr>
            <w:tcW w:w="3260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A50F3" w:rsidRDefault="003642C2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37.5 days</w:t>
            </w:r>
          </w:p>
        </w:tc>
        <w:tc>
          <w:tcPr>
            <w:tcW w:w="2008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98514" w14:textId="77777777" w:rsidR="005B3B22" w:rsidRDefault="005B3B22" w:rsidP="0063357B">
      <w:pPr>
        <w:spacing w:after="0" w:line="240" w:lineRule="auto"/>
      </w:pPr>
      <w:r>
        <w:separator/>
      </w:r>
    </w:p>
  </w:endnote>
  <w:endnote w:type="continuationSeparator" w:id="0">
    <w:p w14:paraId="2F02DD58" w14:textId="77777777" w:rsidR="005B3B22" w:rsidRDefault="005B3B22" w:rsidP="0063357B">
      <w:pPr>
        <w:spacing w:after="0" w:line="240" w:lineRule="auto"/>
      </w:pPr>
      <w:r>
        <w:continuationSeparator/>
      </w:r>
    </w:p>
  </w:endnote>
  <w:endnote w:type="continuationNotice" w:id="1">
    <w:p w14:paraId="359CD7B5" w14:textId="77777777" w:rsidR="005B3B22" w:rsidRDefault="005B3B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177B5" w14:textId="77777777" w:rsidR="005B3B22" w:rsidRDefault="005B3B22" w:rsidP="0063357B">
      <w:pPr>
        <w:spacing w:after="0" w:line="240" w:lineRule="auto"/>
      </w:pPr>
      <w:r>
        <w:separator/>
      </w:r>
    </w:p>
  </w:footnote>
  <w:footnote w:type="continuationSeparator" w:id="0">
    <w:p w14:paraId="49F81D98" w14:textId="77777777" w:rsidR="005B3B22" w:rsidRDefault="005B3B22" w:rsidP="0063357B">
      <w:pPr>
        <w:spacing w:after="0" w:line="240" w:lineRule="auto"/>
      </w:pPr>
      <w:r>
        <w:continuationSeparator/>
      </w:r>
    </w:p>
  </w:footnote>
  <w:footnote w:type="continuationNotice" w:id="1">
    <w:p w14:paraId="2512D3A4" w14:textId="77777777" w:rsidR="005B3B22" w:rsidRDefault="005B3B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27F9B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1F6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3B22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2F55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2D2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2AB0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1055</TotalTime>
  <Pages>6</Pages>
  <Words>523</Words>
  <Characters>2986</Characters>
  <Application>Microsoft Office Word</Application>
  <DocSecurity>0</DocSecurity>
  <Lines>24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63</cp:revision>
  <cp:lastPrinted>2025-09-06T09:04:00Z</cp:lastPrinted>
  <dcterms:created xsi:type="dcterms:W3CDTF">2025-01-07T04:35:00Z</dcterms:created>
  <dcterms:modified xsi:type="dcterms:W3CDTF">2025-09-07T03:36:00Z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