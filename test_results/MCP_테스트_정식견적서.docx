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LRQA-20250907-2669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11,200,000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12,600,000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12,600,000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3,640,000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46.5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40,040,000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