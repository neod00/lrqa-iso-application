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B26A28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LRQA-20250907-9595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5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6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150"/>
        <w:gridCol w:w="1394"/>
        <w:gridCol w:w="2014"/>
      </w:tblGrid>
      <w:tr w:rsidR="00ED18BA" w:rsidRPr="00AF3A28" w14:paraId="71D1319E" w14:textId="77777777" w:rsidTr="00F01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F01DA4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6671000" w14:textId="77777777" w:rsidR="00EF1C52" w:rsidRPr="00EF1C52" w:rsidRDefault="00EF1C52" w:rsidP="00EF1C52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  <w:p w14:paraId="6131064F" w14:textId="08BF07ED" w:rsidR="00125863" w:rsidRPr="007030E5" w:rsidRDefault="00EF1C52" w:rsidP="009A50F3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ISO9001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4E2CB2AD" w14:textId="5E2D1A1C" w:rsidR="00125863" w:rsidRPr="007030E5" w:rsidRDefault="00EF1C52" w:rsidP="009A50F3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ISO14001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6AFFE0A1" w14:textId="447FAC93" w:rsidR="00125863" w:rsidRPr="007030E5" w:rsidRDefault="00EF1C52" w:rsidP="00437A3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ISO45001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1391E890" w14:textId="63BF5DAD" w:rsidR="00125863" w:rsidRPr="00CE4F4D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</w:t>
            </w:r>
          </w:p>
          <w:p w14:paraId="30CBED00" w14:textId="40F5F4F3" w:rsidR="0012586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</w:t>
            </w:r>
            <w:r w:rsidR="009A725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s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, Stage2: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073DFE21" w14:textId="29D69E96" w:rsidR="00125863" w:rsidRDefault="00125863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  <w:r w:rsidR="00E16F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s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CD6298" w14:paraId="325E0392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5A77AC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  <w:p w14:paraId="2EADE6F0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0892CC9A" w14:textId="60815CC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7559712D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0357D2BF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5B3CA58E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40A80CF5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02BFF5C8" w14:textId="77777777" w:rsidR="00CD6298" w:rsidRPr="001242AF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944B839" w14:textId="77777777" w:rsidR="00CD6298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7C5C2FE2" w14:textId="77777777" w:rsidR="00CD6298" w:rsidRPr="00E16F31" w:rsidRDefault="00CD6298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7A5E563" w14:textId="77777777" w:rsidR="00CD6298" w:rsidRPr="00045E45" w:rsidRDefault="00CD629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CD6298" w14:paraId="0A3E4C56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8B03B4B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  <w:p w14:paraId="3BDF7B4C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5008026F" w14:textId="0789DE4A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0A05DAB7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1DA44B71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42EEE0ED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6137CABF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E523364" w14:textId="77777777" w:rsidR="00CD6298" w:rsidRPr="001242AF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28A5FB8" w14:textId="77777777" w:rsidR="00CD6298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6186C7E5" w14:textId="77777777" w:rsidR="00CD6298" w:rsidRPr="00E16F31" w:rsidRDefault="00CD6298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0AAF82EC" w14:textId="77777777" w:rsidR="00CD6298" w:rsidRPr="00045E45" w:rsidRDefault="00CD629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F01DA4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>제안 금액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A50F3" w:rsidRDefault="003642C2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37.5 days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lastRenderedPageBreak/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5BEBC" w14:textId="77777777" w:rsidR="00E26C76" w:rsidRDefault="00E26C76" w:rsidP="0063357B">
      <w:pPr>
        <w:spacing w:after="0" w:line="240" w:lineRule="auto"/>
      </w:pPr>
      <w:r>
        <w:separator/>
      </w:r>
    </w:p>
  </w:endnote>
  <w:endnote w:type="continuationSeparator" w:id="0">
    <w:p w14:paraId="668BC99D" w14:textId="77777777" w:rsidR="00E26C76" w:rsidRDefault="00E26C76" w:rsidP="0063357B">
      <w:pPr>
        <w:spacing w:after="0" w:line="240" w:lineRule="auto"/>
      </w:pPr>
      <w:r>
        <w:continuationSeparator/>
      </w:r>
    </w:p>
  </w:endnote>
  <w:endnote w:type="continuationNotice" w:id="1">
    <w:p w14:paraId="0D520276" w14:textId="77777777" w:rsidR="00E26C76" w:rsidRDefault="00E26C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EA597" w14:textId="77777777" w:rsidR="00E26C76" w:rsidRDefault="00E26C76" w:rsidP="0063357B">
      <w:pPr>
        <w:spacing w:after="0" w:line="240" w:lineRule="auto"/>
      </w:pPr>
      <w:r>
        <w:separator/>
      </w:r>
    </w:p>
  </w:footnote>
  <w:footnote w:type="continuationSeparator" w:id="0">
    <w:p w14:paraId="5CDF86B8" w14:textId="77777777" w:rsidR="00E26C76" w:rsidRDefault="00E26C76" w:rsidP="0063357B">
      <w:pPr>
        <w:spacing w:after="0" w:line="240" w:lineRule="auto"/>
      </w:pPr>
      <w:r>
        <w:continuationSeparator/>
      </w:r>
    </w:p>
  </w:footnote>
  <w:footnote w:type="continuationNotice" w:id="1">
    <w:p w14:paraId="66632530" w14:textId="77777777" w:rsidR="00E26C76" w:rsidRDefault="00E26C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37A3D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319A"/>
    <w:rsid w:val="00A83CEE"/>
    <w:rsid w:val="00A8448C"/>
    <w:rsid w:val="00A86832"/>
    <w:rsid w:val="00A90543"/>
    <w:rsid w:val="00A912D7"/>
    <w:rsid w:val="00A92BD0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6A28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26C76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1046</TotalTime>
  <Pages>6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52</cp:revision>
  <cp:lastPrinted>2025-09-06T09:04:00Z</cp:lastPrinted>
  <dcterms:created xsi:type="dcterms:W3CDTF">2025-01-07T04:35:00Z</dcterms:created>
  <dcterms:modified xsi:type="dcterms:W3CDTF">2025-09-07T03:25:00Z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