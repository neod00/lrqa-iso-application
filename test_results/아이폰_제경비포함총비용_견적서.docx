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LRQA-20250907-7981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6,649,500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46.5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5AEE51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66495000.0</w:t>
            </w: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EA21B9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7,695</w:t>
            </w: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  <w:t>,000</w:t>
            </w: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19FF" w14:textId="77777777" w:rsidR="00B07D1E" w:rsidRDefault="00B07D1E" w:rsidP="0063357B">
      <w:pPr>
        <w:spacing w:after="0" w:line="240" w:lineRule="auto"/>
      </w:pPr>
      <w:r>
        <w:separator/>
      </w:r>
    </w:p>
  </w:endnote>
  <w:endnote w:type="continuationSeparator" w:id="0">
    <w:p w14:paraId="1B2E2544" w14:textId="77777777" w:rsidR="00B07D1E" w:rsidRDefault="00B07D1E" w:rsidP="0063357B">
      <w:pPr>
        <w:spacing w:after="0" w:line="240" w:lineRule="auto"/>
      </w:pPr>
      <w:r>
        <w:continuationSeparator/>
      </w:r>
    </w:p>
  </w:endnote>
  <w:endnote w:type="continuationNotice" w:id="1">
    <w:p w14:paraId="5B9A9973" w14:textId="77777777" w:rsidR="00B07D1E" w:rsidRDefault="00B07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361C" w14:textId="77777777" w:rsidR="00B07D1E" w:rsidRDefault="00B07D1E" w:rsidP="0063357B">
      <w:pPr>
        <w:spacing w:after="0" w:line="240" w:lineRule="auto"/>
      </w:pPr>
      <w:r>
        <w:separator/>
      </w:r>
    </w:p>
  </w:footnote>
  <w:footnote w:type="continuationSeparator" w:id="0">
    <w:p w14:paraId="558522B2" w14:textId="77777777" w:rsidR="00B07D1E" w:rsidRDefault="00B07D1E" w:rsidP="0063357B">
      <w:pPr>
        <w:spacing w:after="0" w:line="240" w:lineRule="auto"/>
      </w:pPr>
      <w:r>
        <w:continuationSeparator/>
      </w:r>
    </w:p>
  </w:footnote>
  <w:footnote w:type="continuationNotice" w:id="1">
    <w:p w14:paraId="251B39DD" w14:textId="77777777" w:rsidR="00B07D1E" w:rsidRDefault="00B07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570</Words>
  <Characters>3251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94</cp:revision>
  <cp:lastPrinted>2025-09-06T09:04:00Z</cp:lastPrinted>
  <dcterms:created xsi:type="dcterms:W3CDTF">2025-01-07T04:35:00Z</dcterms:created>
  <dcterms:modified xsi:type="dcterms:W3CDTF">2025-09-07T12:39:00Z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