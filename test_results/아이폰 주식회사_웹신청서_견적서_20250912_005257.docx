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12일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LRQA-20250912-1692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강남구 테헤란로 123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3`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260`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11.7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2.6999999999999997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16,379,999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5.3999999999999995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11.7days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2.6999999999999997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16,379,999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5.3999999999999995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11.7days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2.6999999999999997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16,379,999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5.3999999999999995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10,374,000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165.29999999999998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114,114,000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98</cp:revision>
  <cp:lastPrinted>2025-09-06T09:04:00Z</cp:lastPrinted>
  <dcterms:created xsi:type="dcterms:W3CDTF">2025-01-07T04:35:00Z</dcterms:created>
  <dcterms:modified xsi:type="dcterms:W3CDTF">2025-09-07T12:51:00Z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