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LRQA-20250907-9068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150"/>
        <w:gridCol w:w="1394"/>
        <w:gridCol w:w="2014"/>
      </w:tblGrid>
      <w:tr w:rsidR="00ED18BA" w:rsidRPr="00AF3A28" w14:paraId="71D1319E" w14:textId="77777777" w:rsidTr="00F01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01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F01DA4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3118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125863" w14:paraId="02D0E195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AE6FC21" w14:textId="7D2ED80A" w:rsidR="00DC3DD1" w:rsidRPr="00DC3DD1" w:rsidRDefault="00AC7AF3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AC7AF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ISO9001, ISO14001, ISO45001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6131064F" w14:textId="13A58C75" w:rsidR="00125863" w:rsidRPr="007030E5" w:rsidRDefault="00125863" w:rsidP="009A50F3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1391E890" w14:textId="63BF5DAD" w:rsidR="00125863" w:rsidRPr="00CE4F4D" w:rsidRDefault="001242AF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1242A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="00125863"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30CBED00" w14:textId="3AE759B0" w:rsidR="0012586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proofErr w:type="gramStart"/>
            <w:r w:rsidR="0011681C" w:rsidRPr="0011681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day, Stage2: </w:t>
            </w:r>
            <w:proofErr w:type="gramStart"/>
            <w:r w:rsidR="001242AF" w:rsidRPr="001242A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A4FECD9" w14:textId="6091F6AB" w:rsidR="00125863" w:rsidRPr="00DE55F0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073DFE21" w14:textId="29D69E96" w:rsidR="00125863" w:rsidRDefault="00E16F31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proofErr w:type="gramStart"/>
            <w:r w:rsidRPr="00E16F31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="0012586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s</w:t>
            </w: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04ADB6D" w14:textId="53E4FC30" w:rsidR="00F01DA4" w:rsidRPr="00045E45" w:rsidRDefault="00F01DA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67F4FBC1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A50F3" w:rsidRDefault="00393F5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671A15BB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6ABCD63A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A5CC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47E4F09E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2DDDDEC8" w14:textId="77777777" w:rsidTr="00F01DA4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 xml:space="preserve">제안 금액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9A50F3" w:rsidRDefault="003642C2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proofErr w:type="gramStart"/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37.5 days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71F7580B" w14:textId="00C0CA61" w:rsidR="009A50F3" w:rsidRPr="00CB0FC8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4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6</w:t>
            </w:r>
            <w:r w:rsidR="00B14052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4E453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,000 </w:t>
            </w:r>
            <w:r w:rsidR="009A50F3" w:rsidRPr="00FE47D0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38F98FD0" w14:textId="5E704D4E" w:rsidR="009A50F3" w:rsidRPr="00CA0BA6" w:rsidRDefault="00B1681E" w:rsidP="00B1681E">
            <w:pPr>
              <w:pStyle w:val="TableFigure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A50F3" w:rsidRPr="00544D19" w:rsidRDefault="004E4535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AT</w:t>
            </w:r>
            <w:proofErr w:type="gramEnd"/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97D5" w14:textId="77777777" w:rsidR="00AA7217" w:rsidRDefault="00AA7217" w:rsidP="0063357B">
      <w:pPr>
        <w:spacing w:after="0" w:line="240" w:lineRule="auto"/>
      </w:pPr>
      <w:r>
        <w:separator/>
      </w:r>
    </w:p>
  </w:endnote>
  <w:endnote w:type="continuationSeparator" w:id="0">
    <w:p w14:paraId="7AE80B68" w14:textId="77777777" w:rsidR="00AA7217" w:rsidRDefault="00AA7217" w:rsidP="0063357B">
      <w:pPr>
        <w:spacing w:after="0" w:line="240" w:lineRule="auto"/>
      </w:pPr>
      <w:r>
        <w:continuationSeparator/>
      </w:r>
    </w:p>
  </w:endnote>
  <w:endnote w:type="continuationNotice" w:id="1">
    <w:p w14:paraId="390ACD65" w14:textId="77777777" w:rsidR="00AA7217" w:rsidRDefault="00AA72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EndPr/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92E9" w14:textId="77777777" w:rsidR="00AA7217" w:rsidRDefault="00AA7217" w:rsidP="0063357B">
      <w:pPr>
        <w:spacing w:after="0" w:line="240" w:lineRule="auto"/>
      </w:pPr>
      <w:r>
        <w:separator/>
      </w:r>
    </w:p>
  </w:footnote>
  <w:footnote w:type="continuationSeparator" w:id="0">
    <w:p w14:paraId="661EFC58" w14:textId="77777777" w:rsidR="00AA7217" w:rsidRDefault="00AA7217" w:rsidP="0063357B">
      <w:pPr>
        <w:spacing w:after="0" w:line="240" w:lineRule="auto"/>
      </w:pPr>
      <w:r>
        <w:continuationSeparator/>
      </w:r>
    </w:p>
  </w:footnote>
  <w:footnote w:type="continuationNotice" w:id="1">
    <w:p w14:paraId="682B0042" w14:textId="77777777" w:rsidR="00AA7217" w:rsidRDefault="00AA72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BB9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2019A"/>
    <w:rsid w:val="00720A0D"/>
    <w:rsid w:val="00721D71"/>
    <w:rsid w:val="0072567D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319A"/>
    <w:rsid w:val="00A83CEE"/>
    <w:rsid w:val="00A8448C"/>
    <w:rsid w:val="00A86832"/>
    <w:rsid w:val="00A90543"/>
    <w:rsid w:val="00A912D7"/>
    <w:rsid w:val="00A92BD0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1040</TotalTime>
  <Pages>5</Pages>
  <Words>475</Words>
  <Characters>2712</Characters>
  <Application>Microsoft Office Word</Application>
  <DocSecurity>0</DocSecurity>
  <Lines>22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44</cp:revision>
  <cp:lastPrinted>2025-09-06T09:04:00Z</cp:lastPrinted>
  <dcterms:created xsi:type="dcterms:W3CDTF">2025-01-07T04:35:00Z</dcterms:created>
  <dcterms:modified xsi:type="dcterms:W3CDTF">2025-09-07T03:12:00Z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