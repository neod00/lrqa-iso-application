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158CF0D2" w:rsidR="007641FA" w:rsidRDefault="00C52DAF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  <w:bookmarkStart w:id="1" w:name="_Hlk27569053"/>
            <w:bookmarkEnd w:id="1"/>
            <w:r>
              <w:rPr>
                <w:rFonts w:ascii="맑은 고딕" w:eastAsia="맑은 고딕" w:hAnsi="맑은 고딕" w:hint="eastAsia"/>
                <w:b/>
                <w:spacing w:val="-1"/>
                <w:lang w:eastAsia="ko-KR"/>
              </w:rPr>
              <w:t>봉림금속</w:t>
            </w:r>
            <w:r>
              <w:rPr>
                <w:rFonts w:ascii="맑은 고딕" w:eastAsia="맑은 고딕" w:hAnsi="맑은 고딕"/>
                <w:b/>
                <w:spacing w:val="-1"/>
                <w:lang w:eastAsia="ko-KR"/>
              </w:rPr>
              <w:t>㈜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77777777" w:rsidR="00C52DAF" w:rsidRDefault="00B70028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pacing w:val="-1"/>
                <w:lang w:eastAsia="ko-KR"/>
              </w:rPr>
              <w:t>I</w:t>
            </w:r>
            <w:r>
              <w:rPr>
                <w:rFonts w:ascii="맑은 고딕" w:eastAsia="맑은 고딕" w:hAnsi="맑은 고딕"/>
                <w:b/>
                <w:spacing w:val="-1"/>
                <w:lang w:eastAsia="ko-KR"/>
              </w:rPr>
              <w:t>SO</w:t>
            </w:r>
            <w:r w:rsidR="007641FA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 </w:t>
            </w:r>
            <w:r w:rsidR="00117119">
              <w:rPr>
                <w:rFonts w:ascii="맑은 고딕" w:eastAsia="맑은 고딕" w:hAnsi="맑은 고딕" w:hint="eastAsia"/>
                <w:b/>
                <w:spacing w:val="-1"/>
                <w:lang w:eastAsia="ko-KR"/>
              </w:rPr>
              <w:t>9001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2BCCCB02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:</w:t>
            </w:r>
            <w:r w:rsidRPr="00212A56">
              <w:rPr>
                <w:rFonts w:ascii="맑은 고딕" w:eastAsia="맑은 고딕" w:hAnsi="맑은 고딕"/>
                <w:spacing w:val="-1"/>
                <w:sz w:val="18"/>
                <w:szCs w:val="18"/>
                <w:lang w:eastAsia="ko-KR"/>
              </w:rPr>
              <w:t xml:space="preserve"> </w:t>
            </w:r>
            <w:r w:rsidRPr="00212A56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202</w:t>
            </w:r>
            <w:r w:rsidR="0091655E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5</w:t>
            </w:r>
            <w:r w:rsidRPr="00212A56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년 </w:t>
            </w:r>
            <w:r w:rsidR="00854F68">
              <w:rPr>
                <w:rFonts w:ascii="맑은 고딕" w:eastAsia="맑은 고딕" w:hAnsi="맑은 고딕"/>
                <w:spacing w:val="-1"/>
                <w:sz w:val="18"/>
                <w:szCs w:val="18"/>
                <w:lang w:eastAsia="ko-KR"/>
              </w:rPr>
              <w:t>0</w:t>
            </w:r>
            <w:r w:rsidR="0091655E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1</w:t>
            </w:r>
            <w:r w:rsidRPr="00212A56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월 </w:t>
            </w:r>
            <w:r w:rsid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1</w:t>
            </w:r>
            <w:r w:rsidR="00C52DAF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6</w:t>
            </w:r>
            <w:r w:rsidRPr="00212A56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C52DA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6C53BE35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r w:rsidR="00650DDC" w:rsidRPr="00650DDC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>QR.001/KSK/L143408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로이드인증원은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설계할 수 있도록 지원하는 것이며 이를 위해 로이드인증원은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120개 이상의 국가에서 운영되며, 전 세계 30개 이상의 인정기구를 통해 인정받았습니다. 또한, 거의 모든 산업  분야에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온라인 고객 포털은 사용이 간편하고 언제 어디서든지 귀사 전체의 인증서 및 심사 프로그램을 관리할 수 LRQA 시스템 입니다.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 xml:space="preserve">는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7E4DCE41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C841A5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 </w:t>
      </w:r>
      <w:r w:rsidR="00D44753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9001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1A56F5D9" w:rsidR="004A2704" w:rsidRPr="004A2704" w:rsidRDefault="00650DDC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봉림금속</w:t>
            </w:r>
            <w:r w:rsidR="00E70D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( </w:t>
            </w:r>
            <w:r w:rsidR="00D015FB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25</w:t>
            </w:r>
            <w:r w:rsidR="00E70D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명 기준)</w:t>
            </w:r>
          </w:p>
        </w:tc>
        <w:tc>
          <w:tcPr>
            <w:tcW w:w="7091" w:type="dxa"/>
          </w:tcPr>
          <w:p w14:paraId="1673A458" w14:textId="39E167F3" w:rsidR="004A2704" w:rsidRPr="004A2704" w:rsidRDefault="007030E5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030E5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경상남도 김해시 생림면 봉림로 115-80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078ADDE1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p w14:paraId="255CB844" w14:textId="2D4AB611" w:rsidR="00B30647" w:rsidRPr="00B30647" w:rsidRDefault="00F01DA4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2025년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118"/>
        <w:gridCol w:w="2150"/>
        <w:gridCol w:w="1394"/>
        <w:gridCol w:w="2014"/>
      </w:tblGrid>
      <w:tr w:rsidR="00ED18BA" w:rsidRPr="00AF3A28" w14:paraId="71D1319E" w14:textId="77777777" w:rsidTr="00F01D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D6BD764" w14:textId="77777777" w:rsidR="00ED18BA" w:rsidRPr="008C395A" w:rsidRDefault="00ED18BA" w:rsidP="00E6050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bookmarkStart w:id="2" w:name="_Hlk45041035"/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311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D32DD03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15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33559315" w14:textId="77777777" w:rsidR="00ED18BA" w:rsidRPr="00574578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9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EB7EEA8" w14:textId="77777777" w:rsidR="00ED18BA" w:rsidRPr="00574578" w:rsidRDefault="00986F46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74F8620B" w14:textId="10206661" w:rsidR="00667AAF" w:rsidRPr="00574578" w:rsidRDefault="00667AAF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(</w:t>
            </w:r>
            <w:r w:rsidR="004B1B3E" w:rsidRPr="00D177AF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12</w:t>
            </w: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개월 주기)</w:t>
            </w:r>
          </w:p>
        </w:tc>
        <w:tc>
          <w:tcPr>
            <w:tcW w:w="201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77D642E5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ED18BA" w14:paraId="513E6343" w14:textId="77777777" w:rsidTr="00F01DA4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01695FEE" w14:textId="77777777" w:rsidR="00ED18BA" w:rsidRPr="00ED18BA" w:rsidRDefault="00ED18BA" w:rsidP="00E6050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</w:p>
        </w:tc>
        <w:tc>
          <w:tcPr>
            <w:tcW w:w="3118" w:type="dxa"/>
            <w:tcBorders>
              <w:top w:val="single" w:sz="12" w:space="0" w:color="088C8A"/>
              <w:bottom w:val="single" w:sz="4" w:space="0" w:color="088C8A"/>
            </w:tcBorders>
          </w:tcPr>
          <w:p w14:paraId="4291E5BB" w14:textId="33C3564E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12" w:space="0" w:color="088C8A"/>
              <w:bottom w:val="single" w:sz="4" w:space="0" w:color="088C8A"/>
            </w:tcBorders>
          </w:tcPr>
          <w:p w14:paraId="72272095" w14:textId="32E8EB54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394" w:type="dxa"/>
            <w:tcBorders>
              <w:top w:val="single" w:sz="12" w:space="0" w:color="088C8A"/>
              <w:bottom w:val="single" w:sz="4" w:space="0" w:color="088C8A"/>
            </w:tcBorders>
          </w:tcPr>
          <w:p w14:paraId="6219DDC7" w14:textId="0CBD1617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014" w:type="dxa"/>
            <w:tcBorders>
              <w:top w:val="single" w:sz="12" w:space="0" w:color="088C8A"/>
              <w:bottom w:val="single" w:sz="4" w:space="0" w:color="088C8A"/>
            </w:tcBorders>
          </w:tcPr>
          <w:p w14:paraId="155DF9A1" w14:textId="77777777" w:rsidR="00ED18BA" w:rsidRPr="00045E45" w:rsidRDefault="00ED18BA" w:rsidP="00E6050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125863" w14:paraId="02D0E195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AE6FC21" w14:textId="07640838" w:rsidR="00DC3DD1" w:rsidRPr="00DC3DD1" w:rsidRDefault="00DC3DD1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</w:t>
            </w:r>
          </w:p>
          <w:p w14:paraId="6131064F" w14:textId="13A58C75" w:rsidR="00125863" w:rsidRPr="007030E5" w:rsidRDefault="00125863" w:rsidP="009A50F3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1391E890" w14:textId="629C83CE" w:rsidR="00125863" w:rsidRPr="00CE4F4D" w:rsidRDefault="000F74BD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3</w:t>
            </w:r>
            <w:r w:rsidR="004E453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125863"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 days</w:t>
            </w:r>
          </w:p>
          <w:p w14:paraId="30CBED00" w14:textId="23D5FA68" w:rsidR="0012586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(Stage1: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.0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day, Stage2: </w:t>
            </w:r>
            <w:r w:rsidR="00B1681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 w:rsidR="004E453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.</w:t>
            </w:r>
            <w:r w:rsidR="00B1681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days)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1A4FECD9" w14:textId="6091F6AB" w:rsidR="00125863" w:rsidRPr="00DE55F0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125863" w:rsidRPr="005559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 w:rsidR="00125863" w:rsidRPr="005559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00,000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50F4AF7C" w14:textId="733EA5CF" w:rsidR="00125863" w:rsidRDefault="00B1681E" w:rsidP="001A5CC4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F01DA4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125863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day</w:t>
            </w:r>
          </w:p>
          <w:p w14:paraId="073DFE21" w14:textId="51E5724A" w:rsidR="00125863" w:rsidRDefault="00B1681E" w:rsidP="001A5CC4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125863" w:rsidRPr="007B4B58">
              <w:rPr>
                <w:rFonts w:ascii="맑은 고딕" w:eastAsia="맑은 고딕" w:hAnsi="맑은 고딕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9804E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125863">
              <w:rPr>
                <w:rFonts w:ascii="맑은 고딕" w:eastAsia="맑은 고딕" w:hAnsi="맑은 고딕"/>
                <w:sz w:val="18"/>
                <w:szCs w:val="18"/>
              </w:rPr>
              <w:t>0</w:t>
            </w:r>
            <w:r w:rsidR="00125863" w:rsidRPr="007B4B58"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</w:tcBorders>
          </w:tcPr>
          <w:p w14:paraId="704ADB6D" w14:textId="53E4FC30" w:rsidR="00F01DA4" w:rsidRPr="00045E45" w:rsidRDefault="00F01DA4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67F4FBC1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F4E02D3" w14:textId="19B6B96E" w:rsidR="009A50F3" w:rsidRDefault="00393F51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연간 관리 수수료 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2ECF2215" w14:textId="2EB5E010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5B5B59C4" w14:textId="671A15BB" w:rsidR="009A50F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393F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9A50F3"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5A8FA1BF" w14:textId="6ABCD63A" w:rsidR="009A50F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393F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1A5CC4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9A50F3"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533D0BA8" w14:textId="77777777" w:rsidR="009A50F3" w:rsidRPr="00045E45" w:rsidRDefault="009A50F3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47E4F09E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EFF8FFB" w14:textId="5BB9969B" w:rsidR="009A50F3" w:rsidRDefault="009A50F3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4D434A8D" w14:textId="79D39BCF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298FF02C" w14:textId="5253CBF8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11FD7F82" w14:textId="0C3AA107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4511688E" w14:textId="77777777" w:rsidR="009A50F3" w:rsidRPr="00045E45" w:rsidRDefault="009A50F3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2DDDDEC8" w14:textId="77777777" w:rsidTr="00F01DA4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FD325B5" w14:textId="1BC61624" w:rsidR="009A50F3" w:rsidRDefault="009A50F3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70D62">
              <w:rPr>
                <w:rFonts w:ascii="맑은 고딕" w:eastAsia="맑은 고딕" w:hAnsi="맑은 고딕" w:cs="Arial" w:hint="eastAsia"/>
                <w:sz w:val="18"/>
                <w:szCs w:val="18"/>
                <w:highlight w:val="yellow"/>
                <w:lang w:eastAsia="ko-KR"/>
              </w:rPr>
              <w:t>제안 금액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525A6C3E" w14:textId="26FBB464" w:rsidR="009A50F3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3</w:t>
            </w:r>
            <w:r w:rsidR="001A5CC4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0</w:t>
            </w:r>
            <w:r w:rsidR="009A50F3"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 xml:space="preserve"> days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71F7580B" w14:textId="00C0CA61" w:rsidR="009A50F3" w:rsidRPr="00CB0FC8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4</w:t>
            </w:r>
            <w:r w:rsidR="00FE47D0" w:rsidRPr="00FE47D0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6</w:t>
            </w:r>
            <w:r w:rsidR="00B14052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5</w:t>
            </w:r>
            <w:r w:rsidR="004E453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0</w:t>
            </w:r>
            <w:r w:rsidR="00FE47D0" w:rsidRPr="00FE47D0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 xml:space="preserve">,000 </w:t>
            </w:r>
            <w:r w:rsidR="009A50F3" w:rsidRPr="00FE47D0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38F98FD0" w14:textId="5E704D4E" w:rsidR="009A50F3" w:rsidRPr="00CA0BA6" w:rsidRDefault="00B1681E" w:rsidP="00B1681E">
            <w:pPr>
              <w:pStyle w:val="TableFigure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9473F9" w:rsidRPr="009473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8</w:t>
            </w:r>
            <w:r w:rsidR="009804E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9473F9" w:rsidRPr="009473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590EF51A" w14:textId="49C06A87" w:rsidR="009A50F3" w:rsidRPr="00544D19" w:rsidRDefault="004E4535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제경비,</w:t>
            </w:r>
            <w:r w:rsidR="009A50F3"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="009A50F3"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="009A50F3"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  <w:bookmarkEnd w:id="2"/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EA-3 /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lastRenderedPageBreak/>
              <w:t>고객포털은 로이드인증원에서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층 남산트라팰리스</w:t>
                            </w:r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서울특별시 영등포구 여의나루로 67 (여의도동, 신송빌딩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3" w:name="_Hlk33723484"/>
    </w:p>
    <w:bookmarkEnd w:id="3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DDDBF" w14:textId="77777777" w:rsidR="00326292" w:rsidRDefault="00326292" w:rsidP="0063357B">
      <w:pPr>
        <w:spacing w:after="0" w:line="240" w:lineRule="auto"/>
      </w:pPr>
      <w:r>
        <w:separator/>
      </w:r>
    </w:p>
  </w:endnote>
  <w:endnote w:type="continuationSeparator" w:id="0">
    <w:p w14:paraId="3F5C6874" w14:textId="77777777" w:rsidR="00326292" w:rsidRDefault="00326292" w:rsidP="0063357B">
      <w:pPr>
        <w:spacing w:after="0" w:line="240" w:lineRule="auto"/>
      </w:pPr>
      <w:r>
        <w:continuationSeparator/>
      </w:r>
    </w:p>
  </w:endnote>
  <w:endnote w:type="continuationNotice" w:id="1">
    <w:p w14:paraId="03FA7234" w14:textId="77777777" w:rsidR="00326292" w:rsidRDefault="003262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F4268" w14:textId="77777777" w:rsidR="00326292" w:rsidRDefault="00326292" w:rsidP="0063357B">
      <w:pPr>
        <w:spacing w:after="0" w:line="240" w:lineRule="auto"/>
      </w:pPr>
      <w:r>
        <w:separator/>
      </w:r>
    </w:p>
  </w:footnote>
  <w:footnote w:type="continuationSeparator" w:id="0">
    <w:p w14:paraId="211DAF89" w14:textId="77777777" w:rsidR="00326292" w:rsidRDefault="00326292" w:rsidP="0063357B">
      <w:pPr>
        <w:spacing w:after="0" w:line="240" w:lineRule="auto"/>
      </w:pPr>
      <w:r>
        <w:continuationSeparator/>
      </w:r>
    </w:p>
  </w:footnote>
  <w:footnote w:type="continuationNotice" w:id="1">
    <w:p w14:paraId="6420ADE1" w14:textId="77777777" w:rsidR="00326292" w:rsidRDefault="003262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2024E"/>
    <w:rsid w:val="000209D9"/>
    <w:rsid w:val="000252E6"/>
    <w:rsid w:val="000263DE"/>
    <w:rsid w:val="000308E0"/>
    <w:rsid w:val="0003135E"/>
    <w:rsid w:val="00041783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7005"/>
    <w:rsid w:val="000918C7"/>
    <w:rsid w:val="00095DBD"/>
    <w:rsid w:val="00097447"/>
    <w:rsid w:val="000974C1"/>
    <w:rsid w:val="000A04A2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66AA"/>
    <w:rsid w:val="00117119"/>
    <w:rsid w:val="00122624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C86"/>
    <w:rsid w:val="00140CD3"/>
    <w:rsid w:val="00144CFC"/>
    <w:rsid w:val="00145BB2"/>
    <w:rsid w:val="00145D5C"/>
    <w:rsid w:val="00147162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419"/>
    <w:rsid w:val="001F79E0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BB9"/>
    <w:rsid w:val="003025E4"/>
    <w:rsid w:val="00302AB1"/>
    <w:rsid w:val="003032E7"/>
    <w:rsid w:val="003037C5"/>
    <w:rsid w:val="00305141"/>
    <w:rsid w:val="003077B0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5FB2"/>
    <w:rsid w:val="00367DA6"/>
    <w:rsid w:val="003702AB"/>
    <w:rsid w:val="003713D8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53E"/>
    <w:rsid w:val="004C0451"/>
    <w:rsid w:val="004C2FB8"/>
    <w:rsid w:val="004C4D67"/>
    <w:rsid w:val="004C53FD"/>
    <w:rsid w:val="004C56F8"/>
    <w:rsid w:val="004C644B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4035A"/>
    <w:rsid w:val="005405E0"/>
    <w:rsid w:val="0054380C"/>
    <w:rsid w:val="00544D19"/>
    <w:rsid w:val="00546126"/>
    <w:rsid w:val="0055281D"/>
    <w:rsid w:val="005538C2"/>
    <w:rsid w:val="00554052"/>
    <w:rsid w:val="005544CC"/>
    <w:rsid w:val="005559F9"/>
    <w:rsid w:val="00555A1E"/>
    <w:rsid w:val="005562E8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2019A"/>
    <w:rsid w:val="00720A0D"/>
    <w:rsid w:val="00721D71"/>
    <w:rsid w:val="0072567D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60A9"/>
    <w:rsid w:val="00766627"/>
    <w:rsid w:val="0076750D"/>
    <w:rsid w:val="00773DFF"/>
    <w:rsid w:val="00776493"/>
    <w:rsid w:val="007810AD"/>
    <w:rsid w:val="00781649"/>
    <w:rsid w:val="007865C8"/>
    <w:rsid w:val="00794CEA"/>
    <w:rsid w:val="007953F0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E05E2"/>
    <w:rsid w:val="008E090B"/>
    <w:rsid w:val="008E3301"/>
    <w:rsid w:val="008E4023"/>
    <w:rsid w:val="008F1639"/>
    <w:rsid w:val="008F34C3"/>
    <w:rsid w:val="008F3F84"/>
    <w:rsid w:val="009005FD"/>
    <w:rsid w:val="00901FF9"/>
    <w:rsid w:val="00904F03"/>
    <w:rsid w:val="00906D22"/>
    <w:rsid w:val="00910A65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5625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525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319A"/>
    <w:rsid w:val="00A83CEE"/>
    <w:rsid w:val="00A8448C"/>
    <w:rsid w:val="00A86832"/>
    <w:rsid w:val="00A90543"/>
    <w:rsid w:val="00A912D7"/>
    <w:rsid w:val="00A92BD0"/>
    <w:rsid w:val="00A96448"/>
    <w:rsid w:val="00AA1202"/>
    <w:rsid w:val="00AA4105"/>
    <w:rsid w:val="00AA5F8D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7054"/>
    <w:rsid w:val="00CD1B0C"/>
    <w:rsid w:val="00CD296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E005A4"/>
    <w:rsid w:val="00E00B52"/>
    <w:rsid w:val="00E00BA1"/>
    <w:rsid w:val="00E0139E"/>
    <w:rsid w:val="00E0240F"/>
    <w:rsid w:val="00E03B7B"/>
    <w:rsid w:val="00E04534"/>
    <w:rsid w:val="00E04FDE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22</TotalTime>
  <Pages>5</Pages>
  <Words>439</Words>
  <Characters>2505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25</cp:revision>
  <cp:lastPrinted>2025-09-06T09:04:00Z</cp:lastPrinted>
  <dcterms:created xsi:type="dcterms:W3CDTF">2025-01-07T04:35:00Z</dcterms:created>
  <dcterms:modified xsi:type="dcterms:W3CDTF">2025-09-06T09:04:00Z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