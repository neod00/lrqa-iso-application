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LRQA-20250907-5222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C26A217" w14:textId="77777777" w:rsidR="00261B9F" w:rsidRPr="007030E5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5AD7BEAE" w14:textId="3CD03FA6" w:rsidR="00261B9F" w:rsidRPr="00ED18BA" w:rsidRDefault="00261B9F" w:rsidP="00261B9F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11.0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7.5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14,300,000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12.0days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15,600,000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7.0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12.0days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15,600,000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7.0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2,52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945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15%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D81F64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77777777" w:rsidR="00912A6E" w:rsidRPr="00AD44A3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 xml:space="preserve">12.0 </w:t>
            </w:r>
            <w:r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19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770</w:t>
            </w:r>
            <w:r w:rsidRPr="00CB5F5B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,000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D81F64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7,695</w:t>
            </w:r>
            <w:r w:rsidRPr="007E5C67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>,000</w:t>
            </w:r>
            <w:r w:rsidRPr="007E5C6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D81F64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Pr="00612205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lastRenderedPageBreak/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12E7" w14:textId="77777777" w:rsidR="00E12FB3" w:rsidRDefault="00E12FB3" w:rsidP="0063357B">
      <w:pPr>
        <w:spacing w:after="0" w:line="240" w:lineRule="auto"/>
      </w:pPr>
      <w:r>
        <w:separator/>
      </w:r>
    </w:p>
  </w:endnote>
  <w:endnote w:type="continuationSeparator" w:id="0">
    <w:p w14:paraId="407DC8DA" w14:textId="77777777" w:rsidR="00E12FB3" w:rsidRDefault="00E12FB3" w:rsidP="0063357B">
      <w:pPr>
        <w:spacing w:after="0" w:line="240" w:lineRule="auto"/>
      </w:pPr>
      <w:r>
        <w:continuationSeparator/>
      </w:r>
    </w:p>
  </w:endnote>
  <w:endnote w:type="continuationNotice" w:id="1">
    <w:p w14:paraId="75B60ED4" w14:textId="77777777" w:rsidR="00E12FB3" w:rsidRDefault="00E12F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83C4D" w14:textId="77777777" w:rsidR="00E12FB3" w:rsidRDefault="00E12FB3" w:rsidP="0063357B">
      <w:pPr>
        <w:spacing w:after="0" w:line="240" w:lineRule="auto"/>
      </w:pPr>
      <w:r>
        <w:separator/>
      </w:r>
    </w:p>
  </w:footnote>
  <w:footnote w:type="continuationSeparator" w:id="0">
    <w:p w14:paraId="3AC9379B" w14:textId="77777777" w:rsidR="00E12FB3" w:rsidRDefault="00E12FB3" w:rsidP="0063357B">
      <w:pPr>
        <w:spacing w:after="0" w:line="240" w:lineRule="auto"/>
      </w:pPr>
      <w:r>
        <w:continuationSeparator/>
      </w:r>
    </w:p>
  </w:footnote>
  <w:footnote w:type="continuationNotice" w:id="1">
    <w:p w14:paraId="1160CF1C" w14:textId="77777777" w:rsidR="00E12FB3" w:rsidRDefault="00E12F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1368</TotalTime>
  <Pages>6</Pages>
  <Words>562</Words>
  <Characters>3206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90</cp:revision>
  <cp:lastPrinted>2025-09-06T09:04:00Z</cp:lastPrinted>
  <dcterms:created xsi:type="dcterms:W3CDTF">2025-01-07T04:35:00Z</dcterms:created>
  <dcterms:modified xsi:type="dcterms:W3CDTF">2025-09-07T09:47:00Z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