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MCP 테스트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13일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LRQA-20250913-9144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MCP 테스트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서울특별시 강남구 테헤란로 456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2`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320`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11.5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16,100,000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11.5days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16,100,000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11.5days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16,100,000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7,350,000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77.0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80,850,000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