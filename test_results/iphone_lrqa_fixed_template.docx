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Default="008D7F2B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  <w:r w:rsidRPr="008D7F2B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77777777" w:rsidR="00C52DAF" w:rsidRDefault="00B70028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spacing w:val="-1"/>
                <w:lang w:eastAsia="ko-KR"/>
              </w:rPr>
              <w:t>I</w:t>
            </w:r>
            <w:r>
              <w:rPr>
                <w:rFonts w:ascii="맑은 고딕" w:eastAsia="맑은 고딕" w:hAnsi="맑은 고딕"/>
                <w:b/>
                <w:spacing w:val="-1"/>
                <w:lang w:eastAsia="ko-KR"/>
              </w:rPr>
              <w:t>SO</w:t>
            </w:r>
            <w:r w:rsidR="007641FA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 </w:t>
            </w:r>
            <w:r w:rsidR="00117119">
              <w:rPr>
                <w:rFonts w:ascii="맑은 고딕" w:eastAsia="맑은 고딕" w:hAnsi="맑은 고딕" w:hint="eastAsia"/>
                <w:b/>
                <w:spacing w:val="-1"/>
                <w:lang w:eastAsia="ko-KR"/>
              </w:rPr>
              <w:t>9001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2025년 09월 06일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LRQA-20250906-7202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120개 이상의 국가에서 운영되며, 전 세계 30개 이상의 인정기구를 통해 인정받았습니다. 또한, 거의 모든 산업  분야에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온라인 고객 포털은 사용이 간편하고 언제 어디서든지 귀사 전체의 인증서 및 심사 프로그램을 관리할 수 LRQA 시스템 입니다.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 xml:space="preserve">는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7E4DCE41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r w:rsidR="00C841A5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 </w:t>
      </w:r>
      <w:r w:rsidR="00D44753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9001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1A56F5D9" w:rsidR="004A2704" w:rsidRPr="004A2704" w:rsidRDefault="00650DDC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>봉림금속</w:t>
            </w:r>
            <w:proofErr w:type="spellEnd"/>
            <w:r w:rsidR="00E70D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( </w:t>
            </w:r>
            <w:r w:rsidR="00D015FB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>25</w:t>
            </w:r>
            <w:r w:rsidR="00E70D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>명 기준)</w:t>
            </w:r>
          </w:p>
        </w:tc>
        <w:tc>
          <w:tcPr>
            <w:tcW w:w="7091" w:type="dxa"/>
          </w:tcPr>
          <w:p w14:paraId="1673A458" w14:textId="39E167F3" w:rsidR="004A2704" w:rsidRPr="004A2704" w:rsidRDefault="007030E5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030E5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경상남도 김해시 </w:t>
            </w:r>
            <w:proofErr w:type="spellStart"/>
            <w:r w:rsidRPr="007030E5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>생림면</w:t>
            </w:r>
            <w:proofErr w:type="spellEnd"/>
            <w:r w:rsidRPr="007030E5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7030E5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>봉림로</w:t>
            </w:r>
            <w:proofErr w:type="spellEnd"/>
            <w:r w:rsidRPr="007030E5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115-80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078ADDE1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p w14:paraId="255CB844" w14:textId="2D4AB611" w:rsidR="00B30647" w:rsidRPr="00B30647" w:rsidRDefault="00F01DA4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1"/>
          <w:szCs w:val="21"/>
          <w:lang w:eastAsia="ko-KR"/>
        </w:rPr>
      </w:pPr>
      <w:r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>2025년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118"/>
        <w:gridCol w:w="2150"/>
        <w:gridCol w:w="1394"/>
        <w:gridCol w:w="2014"/>
      </w:tblGrid>
      <w:tr w:rsidR="00ED18BA" w:rsidRPr="00AF3A28" w14:paraId="71D1319E" w14:textId="77777777" w:rsidTr="00F01D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D6BD764" w14:textId="77777777" w:rsidR="00ED18BA" w:rsidRPr="008C395A" w:rsidRDefault="00ED18BA" w:rsidP="00E6050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bookmarkStart w:id="1" w:name="_Hlk45041035"/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311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D32DD03" w14:textId="77777777" w:rsidR="00ED18BA" w:rsidRPr="008C395A" w:rsidRDefault="00ED18BA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15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33559315" w14:textId="77777777" w:rsidR="00ED18BA" w:rsidRPr="00574578" w:rsidRDefault="00ED18BA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394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EB7EEA8" w14:textId="77777777" w:rsidR="00ED18BA" w:rsidRPr="00574578" w:rsidRDefault="00986F46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74F8620B" w14:textId="10206661" w:rsidR="00667AAF" w:rsidRPr="00574578" w:rsidRDefault="00667AAF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D177A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(</w:t>
            </w:r>
            <w:r w:rsidR="004B1B3E" w:rsidRPr="00D177AF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12</w:t>
            </w:r>
            <w:r w:rsidRPr="00D177A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개월 주기)</w:t>
            </w:r>
          </w:p>
        </w:tc>
        <w:tc>
          <w:tcPr>
            <w:tcW w:w="2014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77D642E5" w14:textId="77777777" w:rsidR="00ED18BA" w:rsidRPr="008C395A" w:rsidRDefault="00ED18BA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ED18BA" w14:paraId="513E6343" w14:textId="77777777" w:rsidTr="00F01DA4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01695FEE" w14:textId="77777777" w:rsidR="00ED18BA" w:rsidRPr="00ED18BA" w:rsidRDefault="00ED18BA" w:rsidP="00E6050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3118" w:type="dxa"/>
            <w:tcBorders>
              <w:top w:val="single" w:sz="12" w:space="0" w:color="088C8A"/>
              <w:bottom w:val="single" w:sz="4" w:space="0" w:color="088C8A"/>
            </w:tcBorders>
          </w:tcPr>
          <w:p w14:paraId="4291E5BB" w14:textId="33C3564E" w:rsidR="00ED18BA" w:rsidRPr="00CE4F4D" w:rsidRDefault="00ED18BA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150" w:type="dxa"/>
            <w:tcBorders>
              <w:top w:val="single" w:sz="12" w:space="0" w:color="088C8A"/>
              <w:bottom w:val="single" w:sz="4" w:space="0" w:color="088C8A"/>
            </w:tcBorders>
          </w:tcPr>
          <w:p w14:paraId="72272095" w14:textId="32E8EB54" w:rsidR="00ED18BA" w:rsidRPr="00CE4F4D" w:rsidRDefault="00ED18BA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394" w:type="dxa"/>
            <w:tcBorders>
              <w:top w:val="single" w:sz="12" w:space="0" w:color="088C8A"/>
              <w:bottom w:val="single" w:sz="4" w:space="0" w:color="088C8A"/>
            </w:tcBorders>
          </w:tcPr>
          <w:p w14:paraId="6219DDC7" w14:textId="0CBD1617" w:rsidR="00ED18BA" w:rsidRPr="00CE4F4D" w:rsidRDefault="00ED18BA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2014" w:type="dxa"/>
            <w:tcBorders>
              <w:top w:val="single" w:sz="12" w:space="0" w:color="088C8A"/>
              <w:bottom w:val="single" w:sz="4" w:space="0" w:color="088C8A"/>
            </w:tcBorders>
          </w:tcPr>
          <w:p w14:paraId="155DF9A1" w14:textId="77777777" w:rsidR="00ED18BA" w:rsidRPr="00045E45" w:rsidRDefault="00ED18BA" w:rsidP="00E6050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125863" w14:paraId="02D0E195" w14:textId="77777777" w:rsidTr="00F01DA4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AE6FC21" w14:textId="07640838" w:rsidR="00DC3DD1" w:rsidRPr="00DC3DD1" w:rsidRDefault="00DC3DD1" w:rsidP="009A50F3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9001 </w:t>
            </w:r>
          </w:p>
          <w:p w14:paraId="6131064F" w14:textId="13A58C75" w:rsidR="00125863" w:rsidRPr="007030E5" w:rsidRDefault="00125863" w:rsidP="009A50F3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최초심사</w:t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1391E890" w14:textId="629C83CE" w:rsidR="00125863" w:rsidRPr="00CE4F4D" w:rsidRDefault="000F74BD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3</w:t>
            </w:r>
            <w:r w:rsidR="004E453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 w:rsidR="00125863"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 days</w:t>
            </w:r>
          </w:p>
          <w:p w14:paraId="30CBED00" w14:textId="23D5FA68" w:rsidR="00125863" w:rsidRDefault="0012586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(Stage1: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.0 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day, Stage2: </w:t>
            </w:r>
            <w:r w:rsidR="00B1681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</w:t>
            </w:r>
            <w:r w:rsidR="004E453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.</w:t>
            </w:r>
            <w:r w:rsidR="00B1681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>days)</w:t>
            </w: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1A4FECD9" w14:textId="6091F6AB" w:rsidR="00125863" w:rsidRPr="00DE55F0" w:rsidRDefault="00B1681E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</w:t>
            </w:r>
            <w:r w:rsidR="00125863" w:rsidRPr="005559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</w:t>
            </w:r>
            <w:r w:rsidR="00125863" w:rsidRPr="005559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00,000</w:t>
            </w:r>
            <w:r w:rsidR="0012586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50F4AF7C" w14:textId="733EA5CF" w:rsidR="00125863" w:rsidRDefault="00B1681E" w:rsidP="001A5CC4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</w:t>
            </w:r>
            <w:r w:rsidR="00F01DA4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 w:rsidR="00125863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day</w:t>
            </w:r>
          </w:p>
          <w:p w14:paraId="073DFE21" w14:textId="51E5724A" w:rsidR="00125863" w:rsidRDefault="00B1681E" w:rsidP="001A5CC4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</w:t>
            </w:r>
            <w:r w:rsidR="00125863" w:rsidRPr="007B4B58">
              <w:rPr>
                <w:rFonts w:ascii="맑은 고딕" w:eastAsia="맑은 고딕" w:hAnsi="맑은 고딕"/>
                <w:sz w:val="18"/>
                <w:szCs w:val="18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</w:t>
            </w:r>
            <w:r w:rsidR="009804E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 w:rsidR="00125863">
              <w:rPr>
                <w:rFonts w:ascii="맑은 고딕" w:eastAsia="맑은 고딕" w:hAnsi="맑은 고딕"/>
                <w:sz w:val="18"/>
                <w:szCs w:val="18"/>
              </w:rPr>
              <w:t>0</w:t>
            </w:r>
            <w:r w:rsidR="00125863" w:rsidRPr="007B4B58"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 w:rsidR="0012586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2014" w:type="dxa"/>
            <w:tcBorders>
              <w:top w:val="single" w:sz="4" w:space="0" w:color="088C8A"/>
            </w:tcBorders>
          </w:tcPr>
          <w:p w14:paraId="704ADB6D" w14:textId="53E4FC30" w:rsidR="00F01DA4" w:rsidRPr="00045E45" w:rsidRDefault="00F01DA4" w:rsidP="00F01DA4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A50F3" w14:paraId="67F4FBC1" w14:textId="77777777" w:rsidTr="00F01DA4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F4E02D3" w14:textId="19B6B96E" w:rsidR="009A50F3" w:rsidRDefault="00393F51" w:rsidP="009A50F3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연간 관리 수수료 </w:t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2ECF2215" w14:textId="2EB5E010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5B5B59C4" w14:textId="671A15BB" w:rsidR="009A50F3" w:rsidRDefault="0012586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</w:t>
            </w:r>
            <w:r w:rsidR="00393F5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</w:t>
            </w:r>
            <w:r w:rsidR="009A50F3"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 w:rsidR="009A50F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5A8FA1BF" w14:textId="6ABCD63A" w:rsidR="009A50F3" w:rsidRDefault="0012586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</w:t>
            </w:r>
            <w:r w:rsidR="00393F5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</w:t>
            </w:r>
            <w:r w:rsidR="001A5CC4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 w:rsidR="009A50F3"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 w:rsidR="009A50F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2014" w:type="dxa"/>
            <w:tcBorders>
              <w:top w:val="single" w:sz="4" w:space="0" w:color="088C8A"/>
              <w:bottom w:val="single" w:sz="4" w:space="0" w:color="088C8A"/>
            </w:tcBorders>
          </w:tcPr>
          <w:p w14:paraId="533D0BA8" w14:textId="77777777" w:rsidR="009A50F3" w:rsidRPr="00045E45" w:rsidRDefault="009A50F3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A50F3" w14:paraId="47E4F09E" w14:textId="77777777" w:rsidTr="00F01DA4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1EFF8FFB" w14:textId="5BB9969B" w:rsidR="009A50F3" w:rsidRDefault="009A50F3" w:rsidP="009A50F3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4D434A8D" w14:textId="79D39BCF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298FF02C" w14:textId="5253CBF8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11FD7F82" w14:textId="0C3AA107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2014" w:type="dxa"/>
            <w:tcBorders>
              <w:top w:val="single" w:sz="4" w:space="0" w:color="088C8A"/>
              <w:bottom w:val="single" w:sz="4" w:space="0" w:color="088C8A"/>
            </w:tcBorders>
          </w:tcPr>
          <w:p w14:paraId="4511688E" w14:textId="77777777" w:rsidR="009A50F3" w:rsidRPr="00045E45" w:rsidRDefault="009A50F3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A50F3" w14:paraId="2DDDDEC8" w14:textId="77777777" w:rsidTr="00F01DA4">
        <w:trPr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FD325B5" w14:textId="1BC61624" w:rsidR="009A50F3" w:rsidRDefault="009A50F3" w:rsidP="009A50F3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E70D62">
              <w:rPr>
                <w:rFonts w:ascii="맑은 고딕" w:eastAsia="맑은 고딕" w:hAnsi="맑은 고딕" w:cs="Arial" w:hint="eastAsia"/>
                <w:sz w:val="18"/>
                <w:szCs w:val="18"/>
                <w:highlight w:val="yellow"/>
                <w:lang w:eastAsia="ko-KR"/>
              </w:rPr>
              <w:t>제안 금액</w:t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525A6C3E" w14:textId="26FBB464" w:rsidR="009A50F3" w:rsidRDefault="00B1681E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3</w:t>
            </w:r>
            <w:r w:rsidR="001A5CC4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0</w:t>
            </w:r>
            <w:r w:rsidR="009A50F3" w:rsidRPr="00AD44A3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  <w:t xml:space="preserve"> days</w:t>
            </w: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71F7580B" w14:textId="00C0CA61" w:rsidR="009A50F3" w:rsidRPr="00CB0FC8" w:rsidRDefault="00B1681E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4</w:t>
            </w:r>
            <w:r w:rsidR="00FE47D0" w:rsidRPr="00FE47D0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6</w:t>
            </w:r>
            <w:r w:rsidR="00B14052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5</w:t>
            </w:r>
            <w:r w:rsidR="004E453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0</w:t>
            </w:r>
            <w:r w:rsidR="00FE47D0" w:rsidRPr="00FE47D0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 xml:space="preserve">,000 </w:t>
            </w:r>
            <w:r w:rsidR="009A50F3" w:rsidRPr="00FE47D0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원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38F98FD0" w14:textId="5E704D4E" w:rsidR="009A50F3" w:rsidRPr="00CA0BA6" w:rsidRDefault="00B1681E" w:rsidP="00B1681E">
            <w:pPr>
              <w:pStyle w:val="TableFigure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</w:t>
            </w:r>
            <w:r w:rsidR="009473F9" w:rsidRPr="009473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8</w:t>
            </w:r>
            <w:r w:rsidR="009804E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</w:t>
            </w:r>
            <w:r w:rsidR="0012586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 w:rsidR="009473F9" w:rsidRPr="009473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,000</w:t>
            </w:r>
            <w:r w:rsidR="009A50F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2014" w:type="dxa"/>
            <w:tcBorders>
              <w:top w:val="single" w:sz="4" w:space="0" w:color="088C8A"/>
              <w:bottom w:val="single" w:sz="4" w:space="0" w:color="088C8A"/>
            </w:tcBorders>
          </w:tcPr>
          <w:p w14:paraId="590EF51A" w14:textId="49C06A87" w:rsidR="009A50F3" w:rsidRPr="00544D19" w:rsidRDefault="004E4535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proofErr w:type="spellStart"/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제경비</w:t>
            </w:r>
            <w:proofErr w:type="spellEnd"/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,</w:t>
            </w:r>
            <w:r w:rsidR="009A50F3"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V</w:t>
            </w:r>
            <w:r w:rsidR="009A50F3" w:rsidRPr="00544D19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 xml:space="preserve">AT </w:t>
            </w:r>
            <w:r w:rsidR="009A50F3"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  <w:bookmarkEnd w:id="1"/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EA-3 /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lastRenderedPageBreak/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영등포구 여의나루로 67 (여의도동, 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신송빌딩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로이드인증원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층 </w:t>
                      </w:r>
                      <w:proofErr w:type="spellStart"/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남산트라팰리스</w:t>
                      </w:r>
                      <w:proofErr w:type="spellEnd"/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로이드인증원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영등포구 여의나루로 67 (여의도동, 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신송빌딩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2" w:name="_Hlk33723484"/>
    </w:p>
    <w:bookmarkEnd w:id="2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497D5" w14:textId="77777777" w:rsidR="00AA7217" w:rsidRDefault="00AA7217" w:rsidP="0063357B">
      <w:pPr>
        <w:spacing w:after="0" w:line="240" w:lineRule="auto"/>
      </w:pPr>
      <w:r>
        <w:separator/>
      </w:r>
    </w:p>
  </w:endnote>
  <w:endnote w:type="continuationSeparator" w:id="0">
    <w:p w14:paraId="7AE80B68" w14:textId="77777777" w:rsidR="00AA7217" w:rsidRDefault="00AA7217" w:rsidP="0063357B">
      <w:pPr>
        <w:spacing w:after="0" w:line="240" w:lineRule="auto"/>
      </w:pPr>
      <w:r>
        <w:continuationSeparator/>
      </w:r>
    </w:p>
  </w:endnote>
  <w:endnote w:type="continuationNotice" w:id="1">
    <w:p w14:paraId="390ACD65" w14:textId="77777777" w:rsidR="00AA7217" w:rsidRDefault="00AA721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F92E9" w14:textId="77777777" w:rsidR="00AA7217" w:rsidRDefault="00AA7217" w:rsidP="0063357B">
      <w:pPr>
        <w:spacing w:after="0" w:line="240" w:lineRule="auto"/>
      </w:pPr>
      <w:r>
        <w:separator/>
      </w:r>
    </w:p>
  </w:footnote>
  <w:footnote w:type="continuationSeparator" w:id="0">
    <w:p w14:paraId="661EFC58" w14:textId="77777777" w:rsidR="00AA7217" w:rsidRDefault="00AA7217" w:rsidP="0063357B">
      <w:pPr>
        <w:spacing w:after="0" w:line="240" w:lineRule="auto"/>
      </w:pPr>
      <w:r>
        <w:continuationSeparator/>
      </w:r>
    </w:p>
  </w:footnote>
  <w:footnote w:type="continuationNotice" w:id="1">
    <w:p w14:paraId="682B0042" w14:textId="77777777" w:rsidR="00AA7217" w:rsidRDefault="00AA721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2024E"/>
    <w:rsid w:val="000209D9"/>
    <w:rsid w:val="000252E6"/>
    <w:rsid w:val="000263DE"/>
    <w:rsid w:val="000308E0"/>
    <w:rsid w:val="0003135E"/>
    <w:rsid w:val="00041783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7005"/>
    <w:rsid w:val="000918C7"/>
    <w:rsid w:val="00095DBD"/>
    <w:rsid w:val="00097447"/>
    <w:rsid w:val="000974C1"/>
    <w:rsid w:val="000A04A2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66AA"/>
    <w:rsid w:val="00117119"/>
    <w:rsid w:val="00122624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419"/>
    <w:rsid w:val="001F79E0"/>
    <w:rsid w:val="00201EA3"/>
    <w:rsid w:val="00202F03"/>
    <w:rsid w:val="002034A8"/>
    <w:rsid w:val="002073A1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BB9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5FB2"/>
    <w:rsid w:val="00367DA6"/>
    <w:rsid w:val="003702AB"/>
    <w:rsid w:val="003713D8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53E"/>
    <w:rsid w:val="004C0451"/>
    <w:rsid w:val="004C2FB8"/>
    <w:rsid w:val="004C4D67"/>
    <w:rsid w:val="004C53FD"/>
    <w:rsid w:val="004C56F8"/>
    <w:rsid w:val="004C644B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4035A"/>
    <w:rsid w:val="005405E0"/>
    <w:rsid w:val="0054380C"/>
    <w:rsid w:val="00544D19"/>
    <w:rsid w:val="00546126"/>
    <w:rsid w:val="0055281D"/>
    <w:rsid w:val="005538C2"/>
    <w:rsid w:val="00554052"/>
    <w:rsid w:val="005544CC"/>
    <w:rsid w:val="005559F9"/>
    <w:rsid w:val="00555A1E"/>
    <w:rsid w:val="005562E8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234D"/>
    <w:rsid w:val="006B2DF7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2019A"/>
    <w:rsid w:val="00720A0D"/>
    <w:rsid w:val="00721D71"/>
    <w:rsid w:val="0072567D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60A9"/>
    <w:rsid w:val="00766627"/>
    <w:rsid w:val="0076750D"/>
    <w:rsid w:val="00773DFF"/>
    <w:rsid w:val="00776493"/>
    <w:rsid w:val="007810AD"/>
    <w:rsid w:val="00781649"/>
    <w:rsid w:val="007865C8"/>
    <w:rsid w:val="007876CF"/>
    <w:rsid w:val="00794CEA"/>
    <w:rsid w:val="007953F0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71A6"/>
    <w:rsid w:val="008273ED"/>
    <w:rsid w:val="00833505"/>
    <w:rsid w:val="00834D52"/>
    <w:rsid w:val="00837C44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9005FD"/>
    <w:rsid w:val="00901FF9"/>
    <w:rsid w:val="00904F03"/>
    <w:rsid w:val="00906D22"/>
    <w:rsid w:val="00910A65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5625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525"/>
    <w:rsid w:val="009A77AC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319A"/>
    <w:rsid w:val="00A83CEE"/>
    <w:rsid w:val="00A8448C"/>
    <w:rsid w:val="00A86832"/>
    <w:rsid w:val="00A90543"/>
    <w:rsid w:val="00A912D7"/>
    <w:rsid w:val="00A92BD0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5363"/>
    <w:rsid w:val="00B0587A"/>
    <w:rsid w:val="00B06207"/>
    <w:rsid w:val="00B07C12"/>
    <w:rsid w:val="00B14052"/>
    <w:rsid w:val="00B148B2"/>
    <w:rsid w:val="00B14F91"/>
    <w:rsid w:val="00B15D82"/>
    <w:rsid w:val="00B1681E"/>
    <w:rsid w:val="00B16BE8"/>
    <w:rsid w:val="00B17F21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7054"/>
    <w:rsid w:val="00CD1B0C"/>
    <w:rsid w:val="00CD296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E005A4"/>
    <w:rsid w:val="00E00B52"/>
    <w:rsid w:val="00E00BA1"/>
    <w:rsid w:val="00E0139E"/>
    <w:rsid w:val="00E0240F"/>
    <w:rsid w:val="00E03B7B"/>
    <w:rsid w:val="00E04534"/>
    <w:rsid w:val="00E04FDE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42BF"/>
    <w:rsid w:val="00EA56C6"/>
    <w:rsid w:val="00EA60BB"/>
    <w:rsid w:val="00EB0860"/>
    <w:rsid w:val="00EB164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26</TotalTime>
  <Pages>5</Pages>
  <Words>442</Words>
  <Characters>2525</Characters>
  <Application>Microsoft Office Word</Application>
  <DocSecurity>0</DocSecurity>
  <Lines>21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31</cp:revision>
  <cp:lastPrinted>2025-09-06T09:04:00Z</cp:lastPrinted>
  <dcterms:created xsi:type="dcterms:W3CDTF">2025-01-07T04:35:00Z</dcterms:created>
  <dcterms:modified xsi:type="dcterms:W3CDTF">2025-09-06T09:41:00Z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