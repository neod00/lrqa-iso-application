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701FD282" w:rsidR="007641FA" w:rsidRDefault="00262457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  <w:proofErr w:type="gramStart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{ </w:t>
            </w:r>
            <w:proofErr w:type="spellStart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>client</w:t>
            </w:r>
            <w:proofErr w:type="gramEnd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>_</w:t>
            </w:r>
            <w:proofErr w:type="gramStart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>name</w:t>
            </w:r>
            <w:proofErr w:type="spellEnd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 }</w:t>
            </w:r>
            <w:proofErr w:type="gramEnd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 </w:t>
            </w:r>
            <w:proofErr w:type="gramStart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({ </w:t>
            </w:r>
            <w:proofErr w:type="spellStart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>client</w:t>
            </w:r>
            <w:proofErr w:type="gramEnd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>_name_</w:t>
            </w:r>
            <w:proofErr w:type="gramStart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>en</w:t>
            </w:r>
            <w:proofErr w:type="spellEnd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 }</w:t>
            </w:r>
            <w:proofErr w:type="gramEnd"/>
            <w:r w:rsidRPr="00262457">
              <w:rPr>
                <w:rFonts w:ascii="맑은 고딕" w:eastAsia="맑은 고딕" w:hAnsi="맑은 고딕"/>
                <w:b/>
                <w:spacing w:val="-1"/>
                <w:lang w:eastAsia="ko-KR"/>
              </w:rPr>
              <w:t>)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77777777" w:rsidR="00C52DAF" w:rsidRDefault="00B70028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>I</w:t>
            </w:r>
            <w:r>
              <w:rPr>
                <w:rFonts w:ascii="맑은 고딕" w:eastAsia="맑은 고딕" w:hAnsi="맑은 고딕"/>
                <w:b/>
                <w:spacing w:val="-1"/>
                <w:lang w:eastAsia="ko-KR"/>
              </w:rPr>
              <w:t>SO</w:t>
            </w:r>
            <w:r w:rsidR="007641FA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 </w:t>
            </w:r>
            <w:r w:rsidR="00117119">
              <w:rPr>
                <w:rFonts w:ascii="맑은 고딕" w:eastAsia="맑은 고딕" w:hAnsi="맑은 고딕" w:hint="eastAsia"/>
                <w:b/>
                <w:spacing w:val="-1"/>
                <w:lang w:eastAsia="ko-KR"/>
              </w:rPr>
              <w:t>9001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727BCE01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:</w:t>
            </w:r>
            <w:proofErr w:type="gramEnd"/>
            <w:r w:rsidRPr="00212A56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865C4A" w:rsidRPr="00865C4A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 xml:space="preserve">{ </w:t>
            </w:r>
            <w:proofErr w:type="spellStart"/>
            <w:r w:rsidR="00865C4A" w:rsidRPr="00865C4A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>quotation</w:t>
            </w:r>
            <w:proofErr w:type="gramEnd"/>
            <w:r w:rsidR="00865C4A" w:rsidRPr="00865C4A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>_date</w:t>
            </w:r>
            <w:proofErr w:type="spellEnd"/>
            <w:r w:rsidR="00865C4A" w:rsidRPr="00865C4A">
              <w:rPr>
                <w:rFonts w:ascii="맑은 고딕" w:eastAsia="맑은 고딕" w:hAnsi="맑은 고딕"/>
                <w:spacing w:val="-1"/>
                <w:sz w:val="18"/>
                <w:szCs w:val="18"/>
                <w:lang w:eastAsia="ko-KR"/>
              </w:rPr>
              <w:t xml:space="preserve"> }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34A41078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352E6" w:rsidRPr="001352E6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{ </w:t>
            </w:r>
            <w:proofErr w:type="spellStart"/>
            <w:r w:rsidR="001352E6" w:rsidRPr="001352E6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quotation</w:t>
            </w:r>
            <w:proofErr w:type="gramEnd"/>
            <w:r w:rsidR="001352E6" w:rsidRPr="001352E6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_</w:t>
            </w:r>
            <w:proofErr w:type="gramStart"/>
            <w:r w:rsidR="001352E6" w:rsidRPr="001352E6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>number</w:t>
            </w:r>
            <w:proofErr w:type="spellEnd"/>
            <w:r w:rsidR="001352E6" w:rsidRPr="001352E6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 }</w:t>
            </w:r>
            <w:proofErr w:type="gramEnd"/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7E4DCE41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r w:rsidR="00C841A5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 </w:t>
      </w:r>
      <w:r w:rsidR="00D44753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9001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1A56F5D9" w:rsidR="004A2704" w:rsidRPr="004A2704" w:rsidRDefault="00650DDC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봉림금속</w:t>
            </w:r>
            <w:proofErr w:type="spellEnd"/>
            <w:r w:rsidR="00E70D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( </w:t>
            </w:r>
            <w:r w:rsidR="00D015FB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25</w:t>
            </w:r>
            <w:proofErr w:type="gramEnd"/>
            <w:r w:rsidR="00E70D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명 기준)</w:t>
            </w:r>
          </w:p>
        </w:tc>
        <w:tc>
          <w:tcPr>
            <w:tcW w:w="7091" w:type="dxa"/>
          </w:tcPr>
          <w:p w14:paraId="1673A458" w14:textId="39E167F3" w:rsidR="004A2704" w:rsidRPr="004A2704" w:rsidRDefault="007030E5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경상남도 김해시 </w:t>
            </w:r>
            <w:proofErr w:type="spellStart"/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생림면</w:t>
            </w:r>
            <w:proofErr w:type="spellEnd"/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>봉림로</w:t>
            </w:r>
            <w:proofErr w:type="spellEnd"/>
            <w:r w:rsidRPr="007030E5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115-80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078ADDE1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p w14:paraId="255CB844" w14:textId="2D4AB611" w:rsidR="00B30647" w:rsidRPr="00B30647" w:rsidRDefault="00F01DA4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1"/>
          <w:szCs w:val="21"/>
          <w:lang w:eastAsia="ko-KR"/>
        </w:rPr>
      </w:pPr>
      <w:r>
        <w:rPr>
          <w:rFonts w:ascii="맑은 고딕" w:eastAsia="맑은 고딕" w:hAnsi="맑은 고딕" w:hint="eastAsia"/>
          <w:b/>
          <w:bCs/>
          <w:sz w:val="21"/>
          <w:szCs w:val="21"/>
          <w:lang w:eastAsia="ko-KR"/>
        </w:rPr>
        <w:t>2025년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3118"/>
        <w:gridCol w:w="2150"/>
        <w:gridCol w:w="1394"/>
        <w:gridCol w:w="2014"/>
      </w:tblGrid>
      <w:tr w:rsidR="00ED18BA" w:rsidRPr="00AF3A28" w14:paraId="71D1319E" w14:textId="77777777" w:rsidTr="00F01D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D6BD764" w14:textId="77777777" w:rsidR="00ED18BA" w:rsidRPr="008C395A" w:rsidRDefault="00ED18BA" w:rsidP="00E6050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bookmarkStart w:id="1" w:name="_Hlk45041035"/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311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D32DD03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33559315" w14:textId="77777777" w:rsidR="00ED18BA" w:rsidRPr="00574578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EB7EEA8" w14:textId="77777777" w:rsidR="00ED18BA" w:rsidRPr="00574578" w:rsidRDefault="00986F46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74F8620B" w14:textId="10206661" w:rsidR="00667AAF" w:rsidRPr="00574578" w:rsidRDefault="00667AAF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(</w:t>
            </w:r>
            <w:r w:rsidR="004B1B3E" w:rsidRPr="00D177AF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12</w:t>
            </w:r>
            <w:r w:rsidRPr="00D177A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개월 주기)</w:t>
            </w:r>
          </w:p>
        </w:tc>
        <w:tc>
          <w:tcPr>
            <w:tcW w:w="2014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77D642E5" w14:textId="77777777" w:rsidR="00ED18BA" w:rsidRPr="008C395A" w:rsidRDefault="00ED18BA" w:rsidP="00E6050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ED18BA" w14:paraId="513E6343" w14:textId="77777777" w:rsidTr="00F01DA4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01695FEE" w14:textId="77777777" w:rsidR="00ED18BA" w:rsidRPr="00ED18BA" w:rsidRDefault="00ED18BA" w:rsidP="00E6050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3118" w:type="dxa"/>
            <w:tcBorders>
              <w:top w:val="single" w:sz="12" w:space="0" w:color="088C8A"/>
              <w:bottom w:val="single" w:sz="4" w:space="0" w:color="088C8A"/>
            </w:tcBorders>
          </w:tcPr>
          <w:p w14:paraId="4291E5BB" w14:textId="33C3564E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12" w:space="0" w:color="088C8A"/>
              <w:bottom w:val="single" w:sz="4" w:space="0" w:color="088C8A"/>
            </w:tcBorders>
          </w:tcPr>
          <w:p w14:paraId="72272095" w14:textId="32E8EB54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394" w:type="dxa"/>
            <w:tcBorders>
              <w:top w:val="single" w:sz="12" w:space="0" w:color="088C8A"/>
              <w:bottom w:val="single" w:sz="4" w:space="0" w:color="088C8A"/>
            </w:tcBorders>
          </w:tcPr>
          <w:p w14:paraId="6219DDC7" w14:textId="0CBD1617" w:rsidR="00ED18BA" w:rsidRPr="00CE4F4D" w:rsidRDefault="00ED18BA" w:rsidP="00E6050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2014" w:type="dxa"/>
            <w:tcBorders>
              <w:top w:val="single" w:sz="12" w:space="0" w:color="088C8A"/>
              <w:bottom w:val="single" w:sz="4" w:space="0" w:color="088C8A"/>
            </w:tcBorders>
          </w:tcPr>
          <w:p w14:paraId="155DF9A1" w14:textId="77777777" w:rsidR="00ED18BA" w:rsidRPr="00045E45" w:rsidRDefault="00ED18BA" w:rsidP="00E6050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125863" w14:paraId="02D0E195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AE6FC21" w14:textId="07640838" w:rsidR="00DC3DD1" w:rsidRPr="00DC3DD1" w:rsidRDefault="00DC3DD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DC3DD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</w:t>
            </w:r>
          </w:p>
          <w:p w14:paraId="6131064F" w14:textId="13A58C75" w:rsidR="00125863" w:rsidRPr="007030E5" w:rsidRDefault="00125863" w:rsidP="009A50F3">
            <w:pPr>
              <w:pStyle w:val="TableTex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최초심사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1391E890" w14:textId="629C83CE" w:rsidR="00125863" w:rsidRPr="00CE4F4D" w:rsidRDefault="000F74BD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3</w:t>
            </w:r>
            <w:r w:rsidR="004E453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 days</w:t>
            </w:r>
          </w:p>
          <w:p w14:paraId="30CBED00" w14:textId="23D5FA68" w:rsidR="0012586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(Stage1: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.0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 xml:space="preserve">day, Stage2: </w:t>
            </w:r>
            <w:r w:rsidR="00B1681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4E453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 w:rsidR="00B1681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4F4D">
              <w:rPr>
                <w:rFonts w:ascii="맑은 고딕" w:eastAsia="맑은 고딕" w:hAnsi="맑은 고딕"/>
                <w:sz w:val="18"/>
                <w:szCs w:val="18"/>
              </w:rPr>
              <w:t>days)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1A4FECD9" w14:textId="6091F6AB" w:rsidR="00125863" w:rsidRPr="00DE55F0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2</w:t>
            </w:r>
            <w:r w:rsidR="00125863" w:rsidRPr="005559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00,000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0F4AF7C" w14:textId="733EA5CF" w:rsidR="00125863" w:rsidRDefault="00B1681E" w:rsidP="001A5CC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F01DA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day</w:t>
            </w:r>
          </w:p>
          <w:p w14:paraId="073DFE21" w14:textId="51E5724A" w:rsidR="00125863" w:rsidRDefault="00B1681E" w:rsidP="001A5CC4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125863" w:rsidRPr="007B4B58">
              <w:rPr>
                <w:rFonts w:ascii="맑은 고딕" w:eastAsia="맑은 고딕" w:hAnsi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125863">
              <w:rPr>
                <w:rFonts w:ascii="맑은 고딕" w:eastAsia="맑은 고딕" w:hAnsi="맑은 고딕"/>
                <w:sz w:val="18"/>
                <w:szCs w:val="18"/>
              </w:rPr>
              <w:t>0</w:t>
            </w:r>
            <w:r w:rsidR="00125863" w:rsidRPr="007B4B58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</w:tcBorders>
          </w:tcPr>
          <w:p w14:paraId="704ADB6D" w14:textId="53E4FC30" w:rsidR="00F01DA4" w:rsidRPr="00045E45" w:rsidRDefault="00F01DA4" w:rsidP="00F01DA4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67F4FBC1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F4E02D3" w14:textId="19B6B96E" w:rsidR="009A50F3" w:rsidRDefault="00393F51" w:rsidP="009A50F3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 xml:space="preserve">연간 관리 수수료 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2ECF2215" w14:textId="2EB5E010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5B5B59C4" w14:textId="671A15BB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5A8FA1BF" w14:textId="6ABCD63A" w:rsidR="009A50F3" w:rsidRDefault="0012586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</w:t>
            </w:r>
            <w:r w:rsidR="00393F5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A5CC4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A50F3">
              <w:rPr>
                <w:rFonts w:ascii="맑은 고딕" w:eastAsia="맑은 고딕" w:hAnsi="맑은 고딕"/>
                <w:sz w:val="18"/>
                <w:szCs w:val="18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33D0BA8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47E4F09E" w14:textId="77777777" w:rsidTr="00F01DA4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1EFF8FFB" w14:textId="5BB9969B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4D434A8D" w14:textId="79D39BCF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298FF02C" w14:textId="5253CBF8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11FD7F82" w14:textId="0C3AA107" w:rsidR="009A50F3" w:rsidRDefault="009A50F3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4511688E" w14:textId="77777777" w:rsidR="009A50F3" w:rsidRPr="00045E45" w:rsidRDefault="009A50F3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A50F3" w14:paraId="2DDDDEC8" w14:textId="77777777" w:rsidTr="00F01DA4">
        <w:trPr>
          <w:trHeight w:val="6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FD325B5" w14:textId="1BC61624" w:rsidR="009A50F3" w:rsidRDefault="009A50F3" w:rsidP="009A50F3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 w:rsidRPr="00E70D62">
              <w:rPr>
                <w:rFonts w:ascii="맑은 고딕" w:eastAsia="맑은 고딕" w:hAnsi="맑은 고딕" w:cs="Arial" w:hint="eastAsia"/>
                <w:sz w:val="18"/>
                <w:szCs w:val="18"/>
                <w:highlight w:val="yellow"/>
                <w:lang w:eastAsia="ko-KR"/>
              </w:rPr>
              <w:t>제안 금액</w:t>
            </w:r>
          </w:p>
        </w:tc>
        <w:tc>
          <w:tcPr>
            <w:tcW w:w="3118" w:type="dxa"/>
            <w:tcBorders>
              <w:top w:val="single" w:sz="4" w:space="0" w:color="088C8A"/>
              <w:bottom w:val="single" w:sz="4" w:space="0" w:color="088C8A"/>
            </w:tcBorders>
          </w:tcPr>
          <w:p w14:paraId="525A6C3E" w14:textId="26FBB464" w:rsidR="009A50F3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3</w:t>
            </w:r>
            <w:r w:rsidR="001A5CC4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9A50F3" w:rsidRPr="00AD44A3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</w:rPr>
              <w:t xml:space="preserve"> days</w:t>
            </w:r>
          </w:p>
        </w:tc>
        <w:tc>
          <w:tcPr>
            <w:tcW w:w="2150" w:type="dxa"/>
            <w:tcBorders>
              <w:top w:val="single" w:sz="4" w:space="0" w:color="088C8A"/>
              <w:bottom w:val="single" w:sz="4" w:space="0" w:color="088C8A"/>
            </w:tcBorders>
          </w:tcPr>
          <w:p w14:paraId="71F7580B" w14:textId="00C0CA61" w:rsidR="009A50F3" w:rsidRPr="00CB0FC8" w:rsidRDefault="00B1681E" w:rsidP="009A50F3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4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6</w:t>
            </w:r>
            <w:r w:rsidR="00B14052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5</w:t>
            </w:r>
            <w:r w:rsidR="004E453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0</w:t>
            </w:r>
            <w:r w:rsidR="00FE47D0" w:rsidRPr="00FE47D0">
              <w:rPr>
                <w:rFonts w:ascii="맑은 고딕" w:eastAsia="맑은 고딕" w:hAnsi="맑은 고딕"/>
                <w:b/>
                <w:bCs/>
                <w:sz w:val="18"/>
                <w:szCs w:val="18"/>
                <w:highlight w:val="yellow"/>
                <w:lang w:eastAsia="ko-KR"/>
              </w:rPr>
              <w:t xml:space="preserve">,000 </w:t>
            </w:r>
            <w:r w:rsidR="009A50F3" w:rsidRPr="00FE47D0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highlight w:val="yellow"/>
                <w:lang w:eastAsia="ko-KR"/>
              </w:rPr>
              <w:t>원</w:t>
            </w:r>
          </w:p>
        </w:tc>
        <w:tc>
          <w:tcPr>
            <w:tcW w:w="1394" w:type="dxa"/>
            <w:tcBorders>
              <w:top w:val="single" w:sz="4" w:space="0" w:color="088C8A"/>
              <w:bottom w:val="single" w:sz="4" w:space="0" w:color="088C8A"/>
            </w:tcBorders>
          </w:tcPr>
          <w:p w14:paraId="38F98FD0" w14:textId="5E704D4E" w:rsidR="009A50F3" w:rsidRPr="00CA0BA6" w:rsidRDefault="00B1681E" w:rsidP="00B1681E">
            <w:pPr>
              <w:pStyle w:val="TableFigures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1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8</w:t>
            </w:r>
            <w:r w:rsidR="009804E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5</w:t>
            </w:r>
            <w:r w:rsidR="0012586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0</w:t>
            </w:r>
            <w:r w:rsidR="009473F9" w:rsidRPr="009473F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,000</w:t>
            </w:r>
            <w:r w:rsidR="009A50F3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2014" w:type="dxa"/>
            <w:tcBorders>
              <w:top w:val="single" w:sz="4" w:space="0" w:color="088C8A"/>
              <w:bottom w:val="single" w:sz="4" w:space="0" w:color="088C8A"/>
            </w:tcBorders>
          </w:tcPr>
          <w:p w14:paraId="590EF51A" w14:textId="49C06A87" w:rsidR="009A50F3" w:rsidRPr="00544D19" w:rsidRDefault="004E4535" w:rsidP="009A50F3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  <w:proofErr w:type="spellStart"/>
            <w:proofErr w:type="gramStart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제경비</w:t>
            </w:r>
            <w:proofErr w:type="spellEnd"/>
            <w:r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,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V</w:t>
            </w:r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AT</w:t>
            </w:r>
            <w:proofErr w:type="gramEnd"/>
            <w:r w:rsidR="009A50F3" w:rsidRPr="00544D19"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 xml:space="preserve"> </w:t>
            </w:r>
            <w:r w:rsidR="009A50F3" w:rsidRPr="00544D19">
              <w:rPr>
                <w:rFonts w:ascii="맑은 고딕" w:eastAsia="맑은 고딕" w:hAnsi="맑은 고딕" w:hint="eastAsia"/>
                <w:b/>
                <w:bCs/>
                <w:color w:val="auto"/>
                <w:sz w:val="18"/>
                <w:szCs w:val="18"/>
                <w:highlight w:val="yellow"/>
                <w:lang w:eastAsia="ko-KR"/>
              </w:rPr>
              <w:t>별도</w:t>
            </w:r>
          </w:p>
        </w:tc>
      </w:tr>
      <w:bookmarkEnd w:id="1"/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lastRenderedPageBreak/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proofErr w:type="gramStart"/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</w:t>
                      </w:r>
                      <w:proofErr w:type="gramEnd"/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proofErr w:type="gramStart"/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  <w:proofErr w:type="gramEnd"/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층 </w:t>
                      </w:r>
                      <w:proofErr w:type="spellStart"/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남산트라팰리스</w:t>
                      </w:r>
                      <w:proofErr w:type="spellEnd"/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로이드인증원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영등포구 여의나루로 67 (여의도동, </w:t>
                      </w:r>
                      <w:proofErr w:type="spellStart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신송빌딩</w:t>
                      </w:r>
                      <w:proofErr w:type="spellEnd"/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2" w:name="_Hlk33723484"/>
    </w:p>
    <w:bookmarkEnd w:id="2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DDDBF" w14:textId="77777777" w:rsidR="00326292" w:rsidRDefault="00326292" w:rsidP="0063357B">
      <w:pPr>
        <w:spacing w:after="0" w:line="240" w:lineRule="auto"/>
      </w:pPr>
      <w:r>
        <w:separator/>
      </w:r>
    </w:p>
  </w:endnote>
  <w:endnote w:type="continuationSeparator" w:id="0">
    <w:p w14:paraId="3F5C6874" w14:textId="77777777" w:rsidR="00326292" w:rsidRDefault="00326292" w:rsidP="0063357B">
      <w:pPr>
        <w:spacing w:after="0" w:line="240" w:lineRule="auto"/>
      </w:pPr>
      <w:r>
        <w:continuationSeparator/>
      </w:r>
    </w:p>
  </w:endnote>
  <w:endnote w:type="continuationNotice" w:id="1">
    <w:p w14:paraId="03FA7234" w14:textId="77777777" w:rsidR="00326292" w:rsidRDefault="003262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EndPr/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F4268" w14:textId="77777777" w:rsidR="00326292" w:rsidRDefault="00326292" w:rsidP="0063357B">
      <w:pPr>
        <w:spacing w:after="0" w:line="240" w:lineRule="auto"/>
      </w:pPr>
      <w:r>
        <w:separator/>
      </w:r>
    </w:p>
  </w:footnote>
  <w:footnote w:type="continuationSeparator" w:id="0">
    <w:p w14:paraId="211DAF89" w14:textId="77777777" w:rsidR="00326292" w:rsidRDefault="00326292" w:rsidP="0063357B">
      <w:pPr>
        <w:spacing w:after="0" w:line="240" w:lineRule="auto"/>
      </w:pPr>
      <w:r>
        <w:continuationSeparator/>
      </w:r>
    </w:p>
  </w:footnote>
  <w:footnote w:type="continuationNotice" w:id="1">
    <w:p w14:paraId="6420ADE1" w14:textId="77777777" w:rsidR="00326292" w:rsidRDefault="003262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2024E"/>
    <w:rsid w:val="000209D9"/>
    <w:rsid w:val="000252E6"/>
    <w:rsid w:val="000263DE"/>
    <w:rsid w:val="000308E0"/>
    <w:rsid w:val="0003135E"/>
    <w:rsid w:val="00041783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7005"/>
    <w:rsid w:val="000918C7"/>
    <w:rsid w:val="00095DBD"/>
    <w:rsid w:val="00097447"/>
    <w:rsid w:val="000974C1"/>
    <w:rsid w:val="000A04A2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66AA"/>
    <w:rsid w:val="00117119"/>
    <w:rsid w:val="00122624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419"/>
    <w:rsid w:val="001F79E0"/>
    <w:rsid w:val="00201EA3"/>
    <w:rsid w:val="00202F03"/>
    <w:rsid w:val="002034A8"/>
    <w:rsid w:val="002073A1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BB9"/>
    <w:rsid w:val="003025E4"/>
    <w:rsid w:val="00302AB1"/>
    <w:rsid w:val="003032E7"/>
    <w:rsid w:val="003037C5"/>
    <w:rsid w:val="00305141"/>
    <w:rsid w:val="003077B0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5FB2"/>
    <w:rsid w:val="00367DA6"/>
    <w:rsid w:val="003702AB"/>
    <w:rsid w:val="003713D8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53E"/>
    <w:rsid w:val="004C0451"/>
    <w:rsid w:val="004C2FB8"/>
    <w:rsid w:val="004C4D67"/>
    <w:rsid w:val="004C53FD"/>
    <w:rsid w:val="004C56F8"/>
    <w:rsid w:val="004C644B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4035A"/>
    <w:rsid w:val="005405E0"/>
    <w:rsid w:val="0054380C"/>
    <w:rsid w:val="00544D19"/>
    <w:rsid w:val="00546126"/>
    <w:rsid w:val="0055281D"/>
    <w:rsid w:val="005538C2"/>
    <w:rsid w:val="00554052"/>
    <w:rsid w:val="005544CC"/>
    <w:rsid w:val="005559F9"/>
    <w:rsid w:val="00555A1E"/>
    <w:rsid w:val="005562E8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234D"/>
    <w:rsid w:val="006B2DF7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2019A"/>
    <w:rsid w:val="00720A0D"/>
    <w:rsid w:val="00721D71"/>
    <w:rsid w:val="0072567D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60A9"/>
    <w:rsid w:val="00766627"/>
    <w:rsid w:val="0076750D"/>
    <w:rsid w:val="00773DFF"/>
    <w:rsid w:val="00776493"/>
    <w:rsid w:val="007810AD"/>
    <w:rsid w:val="00781649"/>
    <w:rsid w:val="007865C8"/>
    <w:rsid w:val="007876CF"/>
    <w:rsid w:val="00794CEA"/>
    <w:rsid w:val="007953F0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71A6"/>
    <w:rsid w:val="008273ED"/>
    <w:rsid w:val="00833505"/>
    <w:rsid w:val="00834D52"/>
    <w:rsid w:val="00837C44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E05E2"/>
    <w:rsid w:val="008E090B"/>
    <w:rsid w:val="008E3301"/>
    <w:rsid w:val="008E4023"/>
    <w:rsid w:val="008F1639"/>
    <w:rsid w:val="008F34C3"/>
    <w:rsid w:val="008F3F84"/>
    <w:rsid w:val="009005FD"/>
    <w:rsid w:val="00901FF9"/>
    <w:rsid w:val="00904F03"/>
    <w:rsid w:val="00906D22"/>
    <w:rsid w:val="00910A65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5625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525"/>
    <w:rsid w:val="009A77AC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319A"/>
    <w:rsid w:val="00A83CEE"/>
    <w:rsid w:val="00A8448C"/>
    <w:rsid w:val="00A86832"/>
    <w:rsid w:val="00A90543"/>
    <w:rsid w:val="00A912D7"/>
    <w:rsid w:val="00A92BD0"/>
    <w:rsid w:val="00A96448"/>
    <w:rsid w:val="00AA1202"/>
    <w:rsid w:val="00AA4105"/>
    <w:rsid w:val="00AA5F8D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5363"/>
    <w:rsid w:val="00B0587A"/>
    <w:rsid w:val="00B06207"/>
    <w:rsid w:val="00B07C12"/>
    <w:rsid w:val="00B14052"/>
    <w:rsid w:val="00B148B2"/>
    <w:rsid w:val="00B14F91"/>
    <w:rsid w:val="00B15D82"/>
    <w:rsid w:val="00B1681E"/>
    <w:rsid w:val="00B16BE8"/>
    <w:rsid w:val="00B17F21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7054"/>
    <w:rsid w:val="00CD1B0C"/>
    <w:rsid w:val="00CD296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E005A4"/>
    <w:rsid w:val="00E00B52"/>
    <w:rsid w:val="00E00BA1"/>
    <w:rsid w:val="00E0139E"/>
    <w:rsid w:val="00E0240F"/>
    <w:rsid w:val="00E03B7B"/>
    <w:rsid w:val="00E04534"/>
    <w:rsid w:val="00E04FDE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42BF"/>
    <w:rsid w:val="00EA56C6"/>
    <w:rsid w:val="00EA60BB"/>
    <w:rsid w:val="00EB0860"/>
    <w:rsid w:val="00EB164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23</TotalTime>
  <Pages>5</Pages>
  <Words>445</Words>
  <Characters>2537</Characters>
  <Application>Microsoft Office Word</Application>
  <DocSecurity>0</DocSecurity>
  <Lines>21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29</cp:revision>
  <cp:lastPrinted>2025-09-06T09:04:00Z</cp:lastPrinted>
  <dcterms:created xsi:type="dcterms:W3CDTF">2025-01-07T04:35:00Z</dcterms:created>
  <dcterms:modified xsi:type="dcterms:W3CDTF">2025-09-06T09:30:00Z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