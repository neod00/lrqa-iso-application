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LRQA-20250907-5992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9F799E4" w14:textId="77777777" w:rsidR="00912A6E" w:rsidRDefault="00912A6E" w:rsidP="00441697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14001:2015 </w:t>
            </w:r>
          </w:p>
          <w:p w14:paraId="5AD7BEAE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1BB06E8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12.0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1F04C920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800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66C2896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4.5</w:t>
            </w:r>
            <w:r w:rsidRPr="00415D7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days</w:t>
            </w:r>
          </w:p>
          <w:p w14:paraId="5E5DE818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(6,300,000원)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7A153269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084E2715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4E3A6251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30DAA787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  <w:p w14:paraId="6131064F" w14:textId="4F59A150" w:rsidR="00923BD4" w:rsidRPr="007030E5" w:rsidRDefault="004B604C" w:rsidP="004B604C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5A3C98A" w14:textId="10DED571" w:rsidR="00923BD4" w:rsidRDefault="00B207C5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30CBED00" w14:textId="3FCA18AA" w:rsidR="008F45CC" w:rsidRDefault="008F45CC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</w:t>
            </w:r>
            <w:r w:rsidR="00B207C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 w:rsidR="00B207C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4C93183D" w:rsidR="00923BD4" w:rsidRPr="00045E45" w:rsidRDefault="003B34D8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DC77A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3C559DC7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52A036B1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675F15D1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  <w:p w14:paraId="209914ED" w14:textId="45D4D3E2" w:rsidR="00BF0C50" w:rsidRPr="00EF1C52" w:rsidRDefault="004B604C" w:rsidP="004B604C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907CED3" w14:textId="77802AC7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2BC47D4C" w14:textId="3B966A4A" w:rsidR="00BF0C50" w:rsidRPr="00A82E6C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2C07A51A" w14:textId="09C6CC2C" w:rsidR="00BF0C50" w:rsidRPr="00E371B0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1FC57153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BB75AD0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0423A4D3" w14:textId="77777777" w:rsidR="004B604C" w:rsidRPr="004B604C" w:rsidRDefault="004B604C" w:rsidP="004B604C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  <w:p w14:paraId="2891D8B9" w14:textId="6676DC29" w:rsidR="00BF0C50" w:rsidRPr="00096D03" w:rsidRDefault="004B604C" w:rsidP="004B604C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68F77D91" w14:textId="7695BD10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B207C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7E340439" w14:textId="79991F3B" w:rsidR="00BF0C50" w:rsidRPr="00B207C5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6.0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19.5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2C9308CD" w14:textId="22F2C30D" w:rsidR="00BF0C50" w:rsidRPr="003B34D8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</w:tr>
      <w:tr w:rsidR="00BF0C50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BF0C50" w:rsidRDefault="00BF0C50" w:rsidP="00BF0C50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BF0C50" w:rsidRPr="00045E45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BF0C50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BF0C50" w:rsidRDefault="00BF0C50" w:rsidP="00BF0C50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BF0C50" w:rsidRPr="00045E45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BF0C50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BF0C50" w:rsidRDefault="00BF0C50" w:rsidP="00BF0C50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BF0C50" w:rsidRDefault="00BF0C50" w:rsidP="00BF0C50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BF0C50" w:rsidRPr="00544D19" w:rsidRDefault="00BF0C50" w:rsidP="00BF0C50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07AC6" w14:textId="77777777" w:rsidR="00DF7F4F" w:rsidRDefault="00DF7F4F" w:rsidP="0063357B">
      <w:pPr>
        <w:spacing w:after="0" w:line="240" w:lineRule="auto"/>
      </w:pPr>
      <w:r>
        <w:separator/>
      </w:r>
    </w:p>
  </w:endnote>
  <w:endnote w:type="continuationSeparator" w:id="0">
    <w:p w14:paraId="13681715" w14:textId="77777777" w:rsidR="00DF7F4F" w:rsidRDefault="00DF7F4F" w:rsidP="0063357B">
      <w:pPr>
        <w:spacing w:after="0" w:line="240" w:lineRule="auto"/>
      </w:pPr>
      <w:r>
        <w:continuationSeparator/>
      </w:r>
    </w:p>
  </w:endnote>
  <w:endnote w:type="continuationNotice" w:id="1">
    <w:p w14:paraId="0B362508" w14:textId="77777777" w:rsidR="00DF7F4F" w:rsidRDefault="00DF7F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FDA8B" w14:textId="77777777" w:rsidR="00DF7F4F" w:rsidRDefault="00DF7F4F" w:rsidP="0063357B">
      <w:pPr>
        <w:spacing w:after="0" w:line="240" w:lineRule="auto"/>
      </w:pPr>
      <w:r>
        <w:separator/>
      </w:r>
    </w:p>
  </w:footnote>
  <w:footnote w:type="continuationSeparator" w:id="0">
    <w:p w14:paraId="54A781C6" w14:textId="77777777" w:rsidR="00DF7F4F" w:rsidRDefault="00DF7F4F" w:rsidP="0063357B">
      <w:pPr>
        <w:spacing w:after="0" w:line="240" w:lineRule="auto"/>
      </w:pPr>
      <w:r>
        <w:continuationSeparator/>
      </w:r>
    </w:p>
  </w:footnote>
  <w:footnote w:type="continuationNotice" w:id="1">
    <w:p w14:paraId="2AA02B4A" w14:textId="77777777" w:rsidR="00DF7F4F" w:rsidRDefault="00DF7F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6D03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1351</TotalTime>
  <Pages>6</Pages>
  <Words>606</Words>
  <Characters>3456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79</cp:revision>
  <cp:lastPrinted>2025-09-06T09:04:00Z</cp:lastPrinted>
  <dcterms:created xsi:type="dcterms:W3CDTF">2025-01-07T04:35:00Z</dcterms:created>
  <dcterms:modified xsi:type="dcterms:W3CDTF">2025-09-07T09:23:00Z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