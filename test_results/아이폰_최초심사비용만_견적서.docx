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LRQA-20250907-1406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로이드인증원은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설계할 수 있도록 지원하는 것이며 이를 위해 로이드인증원은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10,400,000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3,380,000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r w:rsidR="006B16D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0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46.5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40,560,000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EA21B9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7,695</w:t>
            </w: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  <w:t>,000</w:t>
            </w:r>
            <w:r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 로이드인증원에서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층 남산트라팰리스</w:t>
                            </w:r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서울특별시 영등포구 여의나루로 67 (여의도동, 신송빌딩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19FF" w14:textId="77777777" w:rsidR="00B07D1E" w:rsidRDefault="00B07D1E" w:rsidP="0063357B">
      <w:pPr>
        <w:spacing w:after="0" w:line="240" w:lineRule="auto"/>
      </w:pPr>
      <w:r>
        <w:separator/>
      </w:r>
    </w:p>
  </w:endnote>
  <w:endnote w:type="continuationSeparator" w:id="0">
    <w:p w14:paraId="1B2E2544" w14:textId="77777777" w:rsidR="00B07D1E" w:rsidRDefault="00B07D1E" w:rsidP="0063357B">
      <w:pPr>
        <w:spacing w:after="0" w:line="240" w:lineRule="auto"/>
      </w:pPr>
      <w:r>
        <w:continuationSeparator/>
      </w:r>
    </w:p>
  </w:endnote>
  <w:endnote w:type="continuationNotice" w:id="1">
    <w:p w14:paraId="5B9A9973" w14:textId="77777777" w:rsidR="00B07D1E" w:rsidRDefault="00B07D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EndPr/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361C" w14:textId="77777777" w:rsidR="00B07D1E" w:rsidRDefault="00B07D1E" w:rsidP="0063357B">
      <w:pPr>
        <w:spacing w:after="0" w:line="240" w:lineRule="auto"/>
      </w:pPr>
      <w:r>
        <w:separator/>
      </w:r>
    </w:p>
  </w:footnote>
  <w:footnote w:type="continuationSeparator" w:id="0">
    <w:p w14:paraId="558522B2" w14:textId="77777777" w:rsidR="00B07D1E" w:rsidRDefault="00B07D1E" w:rsidP="0063357B">
      <w:pPr>
        <w:spacing w:after="0" w:line="240" w:lineRule="auto"/>
      </w:pPr>
      <w:r>
        <w:continuationSeparator/>
      </w:r>
    </w:p>
  </w:footnote>
  <w:footnote w:type="continuationNotice" w:id="1">
    <w:p w14:paraId="251B39DD" w14:textId="77777777" w:rsidR="00B07D1E" w:rsidRDefault="00B07D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574</Words>
  <Characters>3277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96</cp:revision>
  <cp:lastPrinted>2025-09-06T09:04:00Z</cp:lastPrinted>
  <dcterms:created xsi:type="dcterms:W3CDTF">2025-01-07T04:35:00Z</dcterms:created>
  <dcterms:modified xsi:type="dcterms:W3CDTF">2025-09-07T12:42:00Z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