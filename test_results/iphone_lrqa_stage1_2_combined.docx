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LRQA-20250907-0471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410F0D8E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11050000.0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777777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4FDAE11B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11050000.0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7777777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1B7CA517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11050000.0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7AC6" w14:textId="77777777" w:rsidR="00DF7F4F" w:rsidRDefault="00DF7F4F" w:rsidP="0063357B">
      <w:pPr>
        <w:spacing w:after="0" w:line="240" w:lineRule="auto"/>
      </w:pPr>
      <w:r>
        <w:separator/>
      </w:r>
    </w:p>
  </w:endnote>
  <w:endnote w:type="continuationSeparator" w:id="0">
    <w:p w14:paraId="13681715" w14:textId="77777777" w:rsidR="00DF7F4F" w:rsidRDefault="00DF7F4F" w:rsidP="0063357B">
      <w:pPr>
        <w:spacing w:after="0" w:line="240" w:lineRule="auto"/>
      </w:pPr>
      <w:r>
        <w:continuationSeparator/>
      </w:r>
    </w:p>
  </w:endnote>
  <w:endnote w:type="continuationNotice" w:id="1">
    <w:p w14:paraId="0B362508" w14:textId="77777777" w:rsidR="00DF7F4F" w:rsidRDefault="00DF7F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DA8B" w14:textId="77777777" w:rsidR="00DF7F4F" w:rsidRDefault="00DF7F4F" w:rsidP="0063357B">
      <w:pPr>
        <w:spacing w:after="0" w:line="240" w:lineRule="auto"/>
      </w:pPr>
      <w:r>
        <w:separator/>
      </w:r>
    </w:p>
  </w:footnote>
  <w:footnote w:type="continuationSeparator" w:id="0">
    <w:p w14:paraId="54A781C6" w14:textId="77777777" w:rsidR="00DF7F4F" w:rsidRDefault="00DF7F4F" w:rsidP="0063357B">
      <w:pPr>
        <w:spacing w:after="0" w:line="240" w:lineRule="auto"/>
      </w:pPr>
      <w:r>
        <w:continuationSeparator/>
      </w:r>
    </w:p>
  </w:footnote>
  <w:footnote w:type="continuationNotice" w:id="1">
    <w:p w14:paraId="2AA02B4A" w14:textId="77777777" w:rsidR="00DF7F4F" w:rsidRDefault="00DF7F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6D03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1360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85</cp:revision>
  <cp:lastPrinted>2025-09-06T09:04:00Z</cp:lastPrinted>
  <dcterms:created xsi:type="dcterms:W3CDTF">2025-01-07T04:35:00Z</dcterms:created>
  <dcterms:modified xsi:type="dcterms:W3CDTF">2025-09-07T09:35:00Z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