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 xml:space="preserve">아이폰 주식회사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17C95453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ISO9001, ISO14001, ISO45001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proofErr w:type="gramStart"/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</w:t>
            </w:r>
            <w:proofErr w:type="gramEnd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proofErr w:type="gramStart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2025년 09월 07일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proofErr w:type="gramStart"/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LRQA-20250907-1392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설계할 수 있도록 지원하는 것이며 이를 위해 </w:t>
            </w: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LRQA는 120개 이상의 국가에서 운영되며, 전 세계 30개 이상의 인정기구를 통해 인정받았습니다. 또한, 거의 모든 </w:t>
            </w:r>
            <w:proofErr w:type="gramStart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산업  분야에</w:t>
            </w:r>
            <w:proofErr w:type="gramEnd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온라인 고객 포털은 사용이 간편하고 언제 어디서든지 귀사 전체의 인증서 및 심사 프로그램을 관리할 수 LRQA </w:t>
            </w:r>
            <w:proofErr w:type="gramStart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시스템 입니다</w:t>
            </w:r>
            <w:proofErr w:type="gramEnd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proofErr w:type="gramStart"/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>는</w:t>
      </w:r>
      <w:proofErr w:type="gramEnd"/>
      <w:r w:rsidR="00480CFA" w:rsidRPr="005C777E">
        <w:rPr>
          <w:rFonts w:ascii="맑은 고딕" w:eastAsia="맑은 고딕" w:hAnsi="맑은 고딕" w:hint="eastAsia"/>
          <w:lang w:eastAsia="ko-KR"/>
        </w:rPr>
        <w:t xml:space="preserve">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proofErr w:type="gramStart"/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</w:t>
      </w:r>
      <w:proofErr w:type="gramEnd"/>
      <w:r w:rsidR="00684D43" w:rsidRPr="005C777E">
        <w:rPr>
          <w:rFonts w:ascii="맑은 고딕" w:eastAsia="맑은 고딕" w:hAnsi="맑은 고딕" w:hint="eastAsia"/>
          <w:lang w:eastAsia="ko-KR"/>
        </w:rPr>
        <w:t>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 xml:space="preserve"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ISO9001, ISO14001, ISO45001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 xml:space="preserve"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아이폰 주식회사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서울시 광진구 중곡동 45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1`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590`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118"/>
        <w:gridCol w:w="2150"/>
        <w:gridCol w:w="1394"/>
        <w:gridCol w:w="2014"/>
      </w:tblGrid>
      <w:tr w:rsidR="00ED18BA" w:rsidRPr="00AF3A28" w14:paraId="71D1319E" w14:textId="77777777" w:rsidTr="00F01D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D6BD764" w14:textId="77777777" w:rsidR="00ED18BA" w:rsidRPr="008C395A" w:rsidRDefault="00ED18BA" w:rsidP="00E6050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bookmarkStart w:id="1" w:name="_Hlk45041035"/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311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D32DD03" w14:textId="77777777" w:rsidR="00ED18BA" w:rsidRPr="008C395A" w:rsidRDefault="00ED18BA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15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33559315" w14:textId="77777777" w:rsidR="00ED18BA" w:rsidRPr="00574578" w:rsidRDefault="00ED18BA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394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EB7EEA8" w14:textId="77777777" w:rsidR="00ED18BA" w:rsidRPr="00574578" w:rsidRDefault="00986F46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74F8620B" w14:textId="10206661" w:rsidR="00667AAF" w:rsidRPr="00574578" w:rsidRDefault="00667AAF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D177A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(</w:t>
            </w:r>
            <w:r w:rsidR="004B1B3E" w:rsidRPr="00D177AF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12</w:t>
            </w:r>
            <w:r w:rsidRPr="00D177A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개월 주기)</w:t>
            </w:r>
          </w:p>
        </w:tc>
        <w:tc>
          <w:tcPr>
            <w:tcW w:w="2014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77D642E5" w14:textId="77777777" w:rsidR="00ED18BA" w:rsidRPr="008C395A" w:rsidRDefault="00ED18BA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ED18BA" w14:paraId="513E6343" w14:textId="77777777" w:rsidTr="00F01DA4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01695FEE" w14:textId="77777777" w:rsidR="00ED18BA" w:rsidRPr="00ED18BA" w:rsidRDefault="00ED18BA" w:rsidP="00E6050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3118" w:type="dxa"/>
            <w:tcBorders>
              <w:top w:val="single" w:sz="12" w:space="0" w:color="088C8A"/>
              <w:bottom w:val="single" w:sz="4" w:space="0" w:color="088C8A"/>
            </w:tcBorders>
          </w:tcPr>
          <w:p w14:paraId="4291E5BB" w14:textId="33C3564E" w:rsidR="00ED18BA" w:rsidRPr="00CE4F4D" w:rsidRDefault="00ED18BA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150" w:type="dxa"/>
            <w:tcBorders>
              <w:top w:val="single" w:sz="12" w:space="0" w:color="088C8A"/>
              <w:bottom w:val="single" w:sz="4" w:space="0" w:color="088C8A"/>
            </w:tcBorders>
          </w:tcPr>
          <w:p w14:paraId="72272095" w14:textId="32E8EB54" w:rsidR="00ED18BA" w:rsidRPr="00CE4F4D" w:rsidRDefault="00ED18BA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)</w:t>
            </w:r>
          </w:p>
        </w:tc>
        <w:tc>
          <w:tcPr>
            <w:tcW w:w="1394" w:type="dxa"/>
            <w:tcBorders>
              <w:top w:val="single" w:sz="12" w:space="0" w:color="088C8A"/>
              <w:bottom w:val="single" w:sz="4" w:space="0" w:color="088C8A"/>
            </w:tcBorders>
          </w:tcPr>
          <w:p w14:paraId="6219DDC7" w14:textId="0CBD1617" w:rsidR="00ED18BA" w:rsidRPr="00CE4F4D" w:rsidRDefault="00ED18BA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2014" w:type="dxa"/>
            <w:tcBorders>
              <w:top w:val="single" w:sz="12" w:space="0" w:color="088C8A"/>
              <w:bottom w:val="single" w:sz="4" w:space="0" w:color="088C8A"/>
            </w:tcBorders>
          </w:tcPr>
          <w:p w14:paraId="155DF9A1" w14:textId="77777777" w:rsidR="00ED18BA" w:rsidRPr="00045E45" w:rsidRDefault="00ED18BA" w:rsidP="00E6050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125863" w14:paraId="02D0E195" w14:textId="77777777" w:rsidTr="00F01DA4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FD45FF8" w14:textId="77777777" w:rsidR="00DA4EA2" w:rsidRDefault="00EF1C52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  <w:proofErr w:type="gramStart"/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ISO9001</w:t>
            </w:r>
            <w:r w:rsidR="00DC3DD1"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 w:rsidR="0012586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최초심사</w:t>
            </w:r>
          </w:p>
          <w:p w14:paraId="28E871FE" w14:textId="77777777" w:rsidR="00A93C7D" w:rsidRDefault="00A93C7D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11B6022E" w14:textId="77777777" w:rsidR="00A93C7D" w:rsidRDefault="00A93C7D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1F74497E" w14:textId="77777777" w:rsidR="00A93C7D" w:rsidRDefault="00A93C7D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28C31C38" w14:textId="77777777" w:rsidR="00A93C7D" w:rsidRDefault="00A93C7D" w:rsidP="007165AD">
            <w:pPr>
              <w:pStyle w:val="TableText"/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</w:pPr>
          </w:p>
          <w:p w14:paraId="6131064F" w14:textId="4C43605B" w:rsidR="00125863" w:rsidRPr="007030E5" w:rsidRDefault="002F6A8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2F6A84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  <w:proofErr w:type="gramStart"/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ISO14001</w:t>
            </w:r>
            <w:r w:rsidR="00DC3DD1"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 w:rsidR="0012586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최초심사</w:t>
            </w:r>
          </w:p>
          <w:p w14:paraId="28E871FE" w14:textId="77777777" w:rsidR="00A93C7D" w:rsidRDefault="00A93C7D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11B6022E" w14:textId="77777777" w:rsidR="00A93C7D" w:rsidRDefault="00A93C7D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1F74497E" w14:textId="77777777" w:rsidR="00A93C7D" w:rsidRDefault="00A93C7D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28C31C38" w14:textId="77777777" w:rsidR="00A93C7D" w:rsidRDefault="00A93C7D" w:rsidP="007165AD">
            <w:pPr>
              <w:pStyle w:val="TableText"/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</w:pPr>
          </w:p>
          <w:p w14:paraId="6131064F" w14:textId="4C43605B" w:rsidR="00125863" w:rsidRPr="007030E5" w:rsidRDefault="002F6A8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2F6A84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  <w:proofErr w:type="gramStart"/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ISO45001</w:t>
            </w:r>
            <w:r w:rsidR="00DC3DD1"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 w:rsidR="0012586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최초심사</w:t>
            </w:r>
          </w:p>
          <w:p w14:paraId="28E871FE" w14:textId="77777777" w:rsidR="00A93C7D" w:rsidRDefault="00A93C7D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11B6022E" w14:textId="77777777" w:rsidR="00A93C7D" w:rsidRDefault="00A93C7D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1F74497E" w14:textId="77777777" w:rsidR="00A93C7D" w:rsidRDefault="00A93C7D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28C31C38" w14:textId="77777777" w:rsidR="00A93C7D" w:rsidRDefault="00A93C7D" w:rsidP="007165AD">
            <w:pPr>
              <w:pStyle w:val="TableText"/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</w:pPr>
          </w:p>
          <w:p w14:paraId="6131064F" w14:textId="4C43605B" w:rsidR="00125863" w:rsidRPr="007030E5" w:rsidRDefault="002F6A8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2F6A84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</w:p>
        </w:tc>
        <w:tc>
          <w:tcPr>
            <w:tcW w:w="3118" w:type="dxa"/>
            <w:tcBorders>
              <w:top w:val="single" w:sz="4" w:space="0" w:color="088C8A"/>
              <w:bottom w:val="single" w:sz="4" w:space="0" w:color="088C8A"/>
            </w:tcBorders>
          </w:tcPr>
          <w:p w14:paraId="7FF8370F" w14:textId="77EE1745" w:rsidR="007F4768" w:rsidRPr="007F4768" w:rsidRDefault="00A82E6C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A82E6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  <w:r w:rsidR="007F4768"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Stage1: </w:t>
            </w:r>
            <w:proofErr w:type="gramStart"/>
            <w:r w:rsidR="007F4768"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2.0</w:t>
            </w:r>
            <w:r w:rsidR="007F4768"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</w:t>
            </w:r>
            <w:r w:rsidR="007F4768"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</w:t>
            </w:r>
            <w:proofErr w:type="gramStart"/>
            <w:r w:rsidR="007F4768"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2,600,000)</w:t>
            </w:r>
          </w:p>
          <w:p w14:paraId="706524EB" w14:textId="1D79DEC1" w:rsidR="007F4768" w:rsidRPr="007F4768" w:rsidRDefault="007F4768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Stage2: 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6.5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8,450,000)</w:t>
            </w:r>
          </w:p>
          <w:p w14:paraId="73464FEB" w14:textId="21544E43" w:rsidR="007F4768" w:rsidRPr="007F4768" w:rsidRDefault="007F4768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Surveillance: 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일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5,200,000)</w:t>
            </w:r>
          </w:p>
          <w:p w14:paraId="6B74D0A5" w14:textId="6D5DE96E" w:rsidR="007F4768" w:rsidRPr="007F4768" w:rsidRDefault="007F4768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Recert: 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0.0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일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0)</w:t>
            </w:r>
          </w:p>
          <w:p w14:paraId="5D540311" w14:textId="6011B8A8" w:rsidR="007F4768" w:rsidRPr="007F4768" w:rsidRDefault="007F4768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소계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 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12.5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일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16,250,000)</w:t>
            </w:r>
          </w:p>
          <w:p w14:paraId="30CBED00" w14:textId="7B068C26" w:rsidR="00125863" w:rsidRDefault="007F4768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  <w:r w:rsidR="007F4768"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Stage1: </w:t>
            </w:r>
            <w:proofErr w:type="gramStart"/>
            <w:r w:rsidR="007F4768"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2.0</w:t>
            </w:r>
            <w:r w:rsidR="007F4768"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</w:t>
            </w:r>
            <w:r w:rsidR="007F4768"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</w:t>
            </w:r>
            <w:proofErr w:type="gramStart"/>
            <w:r w:rsidR="007F4768"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2,600,000)</w:t>
            </w:r>
          </w:p>
          <w:p w14:paraId="706524EB" w14:textId="1D79DEC1" w:rsidR="007F4768" w:rsidRPr="007F4768" w:rsidRDefault="007F4768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Stage2: 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6.5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8,450,000)</w:t>
            </w:r>
          </w:p>
          <w:p w14:paraId="73464FEB" w14:textId="21544E43" w:rsidR="007F4768" w:rsidRPr="007F4768" w:rsidRDefault="007F4768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Surveillance: 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일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5,200,000)</w:t>
            </w:r>
          </w:p>
          <w:p w14:paraId="6B74D0A5" w14:textId="6D5DE96E" w:rsidR="007F4768" w:rsidRPr="007F4768" w:rsidRDefault="007F4768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Recert: 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0.0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일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0)</w:t>
            </w:r>
          </w:p>
          <w:p w14:paraId="5D540311" w14:textId="6011B8A8" w:rsidR="007F4768" w:rsidRPr="007F4768" w:rsidRDefault="007F4768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소계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 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12.5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일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16,250,000)</w:t>
            </w:r>
          </w:p>
          <w:p w14:paraId="30CBED00" w14:textId="7B068C26" w:rsidR="00125863" w:rsidRDefault="007F4768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  <w:r w:rsidR="007F4768"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Stage1: </w:t>
            </w:r>
            <w:proofErr w:type="gramStart"/>
            <w:r w:rsidR="007F4768"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2.0</w:t>
            </w:r>
            <w:r w:rsidR="007F4768"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</w:t>
            </w:r>
            <w:r w:rsidR="007F4768"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</w:t>
            </w:r>
            <w:proofErr w:type="gramStart"/>
            <w:r w:rsidR="007F4768"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2,600,000)</w:t>
            </w:r>
          </w:p>
          <w:p w14:paraId="706524EB" w14:textId="1D79DEC1" w:rsidR="007F4768" w:rsidRPr="007F4768" w:rsidRDefault="007F4768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Stage2: 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6.5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8,450,000)</w:t>
            </w:r>
          </w:p>
          <w:p w14:paraId="73464FEB" w14:textId="21544E43" w:rsidR="007F4768" w:rsidRPr="007F4768" w:rsidRDefault="007F4768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Surveillance: 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일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5,200,000)</w:t>
            </w:r>
          </w:p>
          <w:p w14:paraId="6B74D0A5" w14:textId="6D5DE96E" w:rsidR="007F4768" w:rsidRPr="007F4768" w:rsidRDefault="007F4768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Recert: 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0.0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일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0)</w:t>
            </w:r>
          </w:p>
          <w:p w14:paraId="5D540311" w14:textId="6011B8A8" w:rsidR="007F4768" w:rsidRPr="007F4768" w:rsidRDefault="007F4768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소계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 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12.5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일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16,250,000)</w:t>
            </w:r>
          </w:p>
          <w:p w14:paraId="30CBED00" w14:textId="7B068C26" w:rsidR="00125863" w:rsidRDefault="007F4768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</w:p>
        </w:tc>
        <w:tc>
          <w:tcPr>
            <w:tcW w:w="2150" w:type="dxa"/>
            <w:tcBorders>
              <w:top w:val="single" w:sz="4" w:space="0" w:color="088C8A"/>
              <w:bottom w:val="single" w:sz="4" w:space="0" w:color="088C8A"/>
            </w:tcBorders>
          </w:tcPr>
          <w:p w14:paraId="1A4FECD9" w14:textId="6091F6AB" w:rsidR="00125863" w:rsidRPr="00DE55F0" w:rsidRDefault="00B1681E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</w:t>
            </w:r>
            <w:r w:rsidR="00125863" w:rsidRPr="005559F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</w:t>
            </w:r>
            <w:r w:rsidR="00125863" w:rsidRPr="005559F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00,000</w:t>
            </w:r>
            <w:r w:rsidR="0012586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원</w:t>
            </w: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073DFE21" w14:textId="29D69E96" w:rsidR="00125863" w:rsidRDefault="00E16F31" w:rsidP="00785EB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E16F31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  <w:r w:rsidR="00125863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day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s</w:t>
            </w:r>
          </w:p>
        </w:tc>
        <w:tc>
          <w:tcPr>
            <w:tcW w:w="2014" w:type="dxa"/>
            <w:tcBorders>
              <w:top w:val="single" w:sz="4" w:space="0" w:color="088C8A"/>
            </w:tcBorders>
          </w:tcPr>
          <w:p w14:paraId="704ADB6D" w14:textId="53E4FC30" w:rsidR="00F01DA4" w:rsidRPr="00045E45" w:rsidRDefault="00F01DA4" w:rsidP="00F01DA4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CD6298" w14:paraId="325E0392" w14:textId="77777777" w:rsidTr="00F01DA4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95A77AC" w14:textId="77777777" w:rsidR="00CD6298" w:rsidRPr="00EF1C52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</w:p>
          <w:p w14:paraId="2EADE6F0" w14:textId="77777777" w:rsidR="00CD6298" w:rsidRPr="00DC3DD1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ISO9001</w:t>
            </w: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</w:p>
          <w:p w14:paraId="0892CC9A" w14:textId="60815CC7" w:rsidR="00CD6298" w:rsidRPr="00EF1C52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최초심사</w:t>
            </w:r>
            <w:r>
              <w:t xml:space="preserve"/>
            </w:r>
          </w:p>
          <w:p w14:paraId="2EADE6F0" w14:textId="77777777" w:rsidR="00CD6298" w:rsidRPr="00DC3DD1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ISO14001</w:t>
            </w: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</w:p>
          <w:p w14:paraId="0892CC9A" w14:textId="60815CC7" w:rsidR="00CD6298" w:rsidRPr="00EF1C52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최초심사</w:t>
            </w:r>
            <w:r>
              <w:t xml:space="preserve"/>
            </w:r>
          </w:p>
          <w:p w14:paraId="2EADE6F0" w14:textId="77777777" w:rsidR="00CD6298" w:rsidRPr="00DC3DD1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ISO45001</w:t>
            </w: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</w:p>
          <w:p w14:paraId="0892CC9A" w14:textId="60815CC7" w:rsidR="00CD6298" w:rsidRPr="00EF1C52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최초심사</w:t>
            </w:r>
            <w:r>
              <w:t xml:space="preserve"/>
            </w:r>
          </w:p>
        </w:tc>
        <w:tc>
          <w:tcPr>
            <w:tcW w:w="3118" w:type="dxa"/>
            <w:tcBorders>
              <w:top w:val="single" w:sz="4" w:space="0" w:color="088C8A"/>
              <w:bottom w:val="single" w:sz="4" w:space="0" w:color="088C8A"/>
            </w:tcBorders>
          </w:tcPr>
          <w:p w14:paraId="02BFF5C8" w14:textId="77777777" w:rsidR="00CD6298" w:rsidRPr="001242AF" w:rsidRDefault="00CD6298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2150" w:type="dxa"/>
            <w:tcBorders>
              <w:top w:val="single" w:sz="4" w:space="0" w:color="088C8A"/>
              <w:bottom w:val="single" w:sz="4" w:space="0" w:color="088C8A"/>
            </w:tcBorders>
          </w:tcPr>
          <w:p w14:paraId="1944B839" w14:textId="77777777" w:rsidR="00CD6298" w:rsidRDefault="00CD6298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7C5C2FE2" w14:textId="77777777" w:rsidR="00CD6298" w:rsidRPr="00E16F31" w:rsidRDefault="00CD6298" w:rsidP="00785EB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2014" w:type="dxa"/>
            <w:tcBorders>
              <w:top w:val="single" w:sz="4" w:space="0" w:color="088C8A"/>
            </w:tcBorders>
          </w:tcPr>
          <w:p w14:paraId="77A5E563" w14:textId="77777777" w:rsidR="00CD6298" w:rsidRPr="00045E45" w:rsidRDefault="00CD6298" w:rsidP="00F01DA4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CD6298" w14:paraId="0A3E4C56" w14:textId="77777777" w:rsidTr="00F01DA4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18B03B4B" w14:textId="77777777" w:rsidR="00CD6298" w:rsidRPr="00EF1C52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</w:p>
          <w:p w14:paraId="3BDF7B4C" w14:textId="77777777" w:rsidR="00CD6298" w:rsidRPr="00DC3DD1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ISO9001</w:t>
            </w: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</w:p>
          <w:p w14:paraId="5008026F" w14:textId="0789DE4A" w:rsidR="00CD6298" w:rsidRPr="00EF1C52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최초심사</w:t>
            </w:r>
            <w:r>
              <w:t xml:space="preserve"/>
            </w:r>
          </w:p>
          <w:p w14:paraId="3BDF7B4C" w14:textId="77777777" w:rsidR="00CD6298" w:rsidRPr="00DC3DD1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ISO14001</w:t>
            </w: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</w:p>
          <w:p w14:paraId="5008026F" w14:textId="0789DE4A" w:rsidR="00CD6298" w:rsidRPr="00EF1C52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최초심사</w:t>
            </w:r>
            <w:r>
              <w:t xml:space="preserve"/>
            </w:r>
          </w:p>
          <w:p w14:paraId="3BDF7B4C" w14:textId="77777777" w:rsidR="00CD6298" w:rsidRPr="00DC3DD1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ISO45001</w:t>
            </w: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</w:p>
          <w:p w14:paraId="5008026F" w14:textId="0789DE4A" w:rsidR="00CD6298" w:rsidRPr="00EF1C52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최초심사</w:t>
            </w:r>
            <w:r>
              <w:t xml:space="preserve"/>
            </w:r>
          </w:p>
        </w:tc>
        <w:tc>
          <w:tcPr>
            <w:tcW w:w="3118" w:type="dxa"/>
            <w:tcBorders>
              <w:top w:val="single" w:sz="4" w:space="0" w:color="088C8A"/>
              <w:bottom w:val="single" w:sz="4" w:space="0" w:color="088C8A"/>
            </w:tcBorders>
          </w:tcPr>
          <w:p w14:paraId="5E523364" w14:textId="77777777" w:rsidR="00CD6298" w:rsidRPr="001242AF" w:rsidRDefault="00CD6298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2150" w:type="dxa"/>
            <w:tcBorders>
              <w:top w:val="single" w:sz="4" w:space="0" w:color="088C8A"/>
              <w:bottom w:val="single" w:sz="4" w:space="0" w:color="088C8A"/>
            </w:tcBorders>
          </w:tcPr>
          <w:p w14:paraId="128A5FB8" w14:textId="77777777" w:rsidR="00CD6298" w:rsidRDefault="00CD6298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6186C7E5" w14:textId="77777777" w:rsidR="00CD6298" w:rsidRPr="00E16F31" w:rsidRDefault="00CD6298" w:rsidP="00785EB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2014" w:type="dxa"/>
            <w:tcBorders>
              <w:top w:val="single" w:sz="4" w:space="0" w:color="088C8A"/>
            </w:tcBorders>
          </w:tcPr>
          <w:p w14:paraId="0AAF82EC" w14:textId="77777777" w:rsidR="00CD6298" w:rsidRPr="00045E45" w:rsidRDefault="00CD6298" w:rsidP="00F01DA4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A50F3" w14:paraId="67F4FBC1" w14:textId="77777777" w:rsidTr="00F01DA4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F4E02D3" w14:textId="19B6B96E" w:rsidR="009A50F3" w:rsidRDefault="00393F51" w:rsidP="009A50F3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연간 관리 수수료 </w:t>
            </w:r>
          </w:p>
        </w:tc>
        <w:tc>
          <w:tcPr>
            <w:tcW w:w="3118" w:type="dxa"/>
            <w:tcBorders>
              <w:top w:val="single" w:sz="4" w:space="0" w:color="088C8A"/>
              <w:bottom w:val="single" w:sz="4" w:space="0" w:color="088C8A"/>
            </w:tcBorders>
          </w:tcPr>
          <w:p w14:paraId="2ECF2215" w14:textId="2EB5E010" w:rsidR="009A50F3" w:rsidRDefault="009A50F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150" w:type="dxa"/>
            <w:tcBorders>
              <w:top w:val="single" w:sz="4" w:space="0" w:color="088C8A"/>
              <w:bottom w:val="single" w:sz="4" w:space="0" w:color="088C8A"/>
            </w:tcBorders>
          </w:tcPr>
          <w:p w14:paraId="5B5B59C4" w14:textId="671A15BB" w:rsidR="009A50F3" w:rsidRDefault="0012586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</w:t>
            </w:r>
            <w:r w:rsidR="00393F5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5</w:t>
            </w:r>
            <w:r w:rsidR="009A50F3"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 w:rsidR="009A50F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5A8FA1BF" w14:textId="6ABCD63A" w:rsidR="009A50F3" w:rsidRDefault="0012586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</w:t>
            </w:r>
            <w:r w:rsidR="00393F5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5</w:t>
            </w:r>
            <w:r w:rsidR="001A5CC4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</w:t>
            </w:r>
            <w:r w:rsidR="009A50F3">
              <w:rPr>
                <w:rFonts w:ascii="맑은 고딕" w:eastAsia="맑은 고딕" w:hAnsi="맑은 고딕"/>
                <w:sz w:val="18"/>
                <w:szCs w:val="18"/>
              </w:rPr>
              <w:t>,000</w:t>
            </w:r>
            <w:r w:rsidR="009A50F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2014" w:type="dxa"/>
            <w:tcBorders>
              <w:top w:val="single" w:sz="4" w:space="0" w:color="088C8A"/>
              <w:bottom w:val="single" w:sz="4" w:space="0" w:color="088C8A"/>
            </w:tcBorders>
          </w:tcPr>
          <w:p w14:paraId="533D0BA8" w14:textId="77777777" w:rsidR="009A50F3" w:rsidRPr="00045E45" w:rsidRDefault="009A50F3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A50F3" w14:paraId="47E4F09E" w14:textId="77777777" w:rsidTr="00F01DA4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1EFF8FFB" w14:textId="5BB9969B" w:rsidR="009A50F3" w:rsidRDefault="009A50F3" w:rsidP="009A50F3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3118" w:type="dxa"/>
            <w:tcBorders>
              <w:top w:val="single" w:sz="4" w:space="0" w:color="088C8A"/>
              <w:bottom w:val="single" w:sz="4" w:space="0" w:color="088C8A"/>
            </w:tcBorders>
          </w:tcPr>
          <w:p w14:paraId="4D434A8D" w14:textId="79D39BCF" w:rsidR="009A50F3" w:rsidRDefault="009A50F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150" w:type="dxa"/>
            <w:tcBorders>
              <w:top w:val="single" w:sz="4" w:space="0" w:color="088C8A"/>
              <w:bottom w:val="single" w:sz="4" w:space="0" w:color="088C8A"/>
            </w:tcBorders>
          </w:tcPr>
          <w:p w14:paraId="298FF02C" w14:textId="5253CBF8" w:rsidR="009A50F3" w:rsidRDefault="009A50F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11FD7F82" w14:textId="0C3AA107" w:rsidR="009A50F3" w:rsidRDefault="009A50F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2014" w:type="dxa"/>
            <w:tcBorders>
              <w:top w:val="single" w:sz="4" w:space="0" w:color="088C8A"/>
              <w:bottom w:val="single" w:sz="4" w:space="0" w:color="088C8A"/>
            </w:tcBorders>
          </w:tcPr>
          <w:p w14:paraId="4511688E" w14:textId="77777777" w:rsidR="009A50F3" w:rsidRPr="00045E45" w:rsidRDefault="009A50F3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A50F3" w14:paraId="2DDDDEC8" w14:textId="77777777" w:rsidTr="00F01DA4">
        <w:trPr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FD325B5" w14:textId="1BC61624" w:rsidR="009A50F3" w:rsidRDefault="009A50F3" w:rsidP="009A50F3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E70D62">
              <w:rPr>
                <w:rFonts w:ascii="맑은 고딕" w:eastAsia="맑은 고딕" w:hAnsi="맑은 고딕" w:cs="Arial" w:hint="eastAsia"/>
                <w:sz w:val="18"/>
                <w:szCs w:val="18"/>
                <w:highlight w:val="yellow"/>
                <w:lang w:eastAsia="ko-KR"/>
              </w:rPr>
              <w:t xml:space="preserve">제안 금액</w:t>
            </w:r>
          </w:p>
        </w:tc>
        <w:tc>
          <w:tcPr>
            <w:tcW w:w="3118" w:type="dxa"/>
            <w:tcBorders>
              <w:top w:val="single" w:sz="4" w:space="0" w:color="088C8A"/>
              <w:bottom w:val="single" w:sz="4" w:space="0" w:color="088C8A"/>
            </w:tcBorders>
          </w:tcPr>
          <w:p w14:paraId="525A6C3E" w14:textId="5315CB8F" w:rsidR="009A50F3" w:rsidRDefault="003642C2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</w:pPr>
            <w:proofErr w:type="gramStart"/>
            <w:r w:rsidRPr="003642C2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 xml:space="preserve">37.5 days</w:t>
            </w:r>
          </w:p>
        </w:tc>
        <w:tc>
          <w:tcPr>
            <w:tcW w:w="2150" w:type="dxa"/>
            <w:tcBorders>
              <w:top w:val="single" w:sz="4" w:space="0" w:color="088C8A"/>
              <w:bottom w:val="single" w:sz="4" w:space="0" w:color="088C8A"/>
            </w:tcBorders>
          </w:tcPr>
          <w:p w14:paraId="71F7580B" w14:textId="00C0CA61" w:rsidR="009A50F3" w:rsidRPr="00CB0FC8" w:rsidRDefault="00B1681E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4</w:t>
            </w:r>
            <w:r w:rsidR="00FE47D0" w:rsidRPr="00FE47D0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6</w:t>
            </w:r>
            <w:r w:rsidR="00B14052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5</w:t>
            </w:r>
            <w:r w:rsidR="004E453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0</w:t>
            </w:r>
            <w:r w:rsidR="00FE47D0" w:rsidRPr="00FE47D0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 xml:space="preserve">,000 </w:t>
            </w:r>
            <w:r w:rsidR="009A50F3" w:rsidRPr="00FE47D0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원</w:t>
            </w: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38F98FD0" w14:textId="5E704D4E" w:rsidR="009A50F3" w:rsidRPr="00CA0BA6" w:rsidRDefault="00B1681E" w:rsidP="00B1681E">
            <w:pPr>
              <w:pStyle w:val="TableFigure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</w:t>
            </w:r>
            <w:r w:rsidR="009473F9" w:rsidRPr="009473F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8</w:t>
            </w:r>
            <w:r w:rsidR="009804E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5</w:t>
            </w:r>
            <w:r w:rsidR="0012586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</w:t>
            </w:r>
            <w:r w:rsidR="009473F9" w:rsidRPr="009473F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,000</w:t>
            </w:r>
            <w:r w:rsidR="009A50F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2014" w:type="dxa"/>
            <w:tcBorders>
              <w:top w:val="single" w:sz="4" w:space="0" w:color="088C8A"/>
              <w:bottom w:val="single" w:sz="4" w:space="0" w:color="088C8A"/>
            </w:tcBorders>
          </w:tcPr>
          <w:p w14:paraId="590EF51A" w14:textId="49C06A87" w:rsidR="009A50F3" w:rsidRPr="00544D19" w:rsidRDefault="004E4535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proofErr w:type="spellStart"/>
            <w:proofErr w:type="gramStart"/>
            <w:r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제경비</w:t>
            </w:r>
            <w:proofErr w:type="spellEnd"/>
            <w:r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,</w:t>
            </w:r>
            <w:r w:rsidR="009A50F3"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V</w:t>
            </w:r>
            <w:r w:rsidR="009A50F3" w:rsidRPr="00544D19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AT</w:t>
            </w:r>
            <w:proofErr w:type="gramEnd"/>
            <w:r w:rsidR="009A50F3" w:rsidRPr="00544D19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 xml:space="preserve"> </w:t>
            </w:r>
            <w:r w:rsidR="009A50F3"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별도</w:t>
            </w:r>
          </w:p>
        </w:tc>
      </w:tr>
      <w:bookmarkEnd w:id="1"/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</w:t>
            </w:r>
            <w:proofErr w:type="spell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</w:t>
            </w:r>
            <w:proofErr w:type="gram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3 /</w:t>
            </w:r>
            <w:proofErr w:type="gram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lastRenderedPageBreak/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</w:t>
            </w:r>
            <w:proofErr w:type="spellEnd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로이드인증원에서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proofErr w:type="gramStart"/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</w:t>
                            </w:r>
                            <w:proofErr w:type="gramEnd"/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proofErr w:type="gramStart"/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  <w:proofErr w:type="gramEnd"/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층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남산트라팰리스</w:t>
                            </w:r>
                            <w:proofErr w:type="spellEnd"/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영등포구 여의나루로 67 (여의도동, 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신송빌딩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proofErr w:type="gramStart"/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</w:t>
                      </w:r>
                      <w:proofErr w:type="gramEnd"/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proofErr w:type="gramStart"/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  <w:proofErr w:type="gramEnd"/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</w:t>
                      </w:r>
                      <w:proofErr w:type="spellStart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로이드인증원</w:t>
                      </w:r>
                      <w:proofErr w:type="spellEnd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층 </w:t>
                      </w:r>
                      <w:proofErr w:type="spellStart"/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남산트라팰리스</w:t>
                      </w:r>
                      <w:proofErr w:type="spellEnd"/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</w:t>
                      </w:r>
                      <w:proofErr w:type="spellStart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로이드인증원</w:t>
                      </w:r>
                      <w:proofErr w:type="spellEnd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영등포구 여의나루로 67 (여의도동, </w:t>
                      </w:r>
                      <w:proofErr w:type="spellStart"/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신송빌딩</w:t>
                      </w:r>
                      <w:proofErr w:type="spellEnd"/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2" w:name="_Hlk33723484"/>
    </w:p>
    <w:bookmarkEnd w:id="2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913B1" w14:textId="77777777" w:rsidR="00A84D5B" w:rsidRDefault="00A84D5B" w:rsidP="0063357B">
      <w:pPr>
        <w:spacing w:after="0" w:line="240" w:lineRule="auto"/>
      </w:pPr>
      <w:r>
        <w:separator/>
      </w:r>
    </w:p>
  </w:endnote>
  <w:endnote w:type="continuationSeparator" w:id="0">
    <w:p w14:paraId="5E0909F8" w14:textId="77777777" w:rsidR="00A84D5B" w:rsidRDefault="00A84D5B" w:rsidP="0063357B">
      <w:pPr>
        <w:spacing w:after="0" w:line="240" w:lineRule="auto"/>
      </w:pPr>
      <w:r>
        <w:continuationSeparator/>
      </w:r>
    </w:p>
  </w:endnote>
  <w:endnote w:type="continuationNotice" w:id="1">
    <w:p w14:paraId="22D2503F" w14:textId="77777777" w:rsidR="00A84D5B" w:rsidRDefault="00A84D5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EndPr/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11A9F" w14:textId="77777777" w:rsidR="00A84D5B" w:rsidRDefault="00A84D5B" w:rsidP="0063357B">
      <w:pPr>
        <w:spacing w:after="0" w:line="240" w:lineRule="auto"/>
      </w:pPr>
      <w:r>
        <w:separator/>
      </w:r>
    </w:p>
  </w:footnote>
  <w:footnote w:type="continuationSeparator" w:id="0">
    <w:p w14:paraId="196841A3" w14:textId="77777777" w:rsidR="00A84D5B" w:rsidRDefault="00A84D5B" w:rsidP="0063357B">
      <w:pPr>
        <w:spacing w:after="0" w:line="240" w:lineRule="auto"/>
      </w:pPr>
      <w:r>
        <w:continuationSeparator/>
      </w:r>
    </w:p>
  </w:footnote>
  <w:footnote w:type="continuationNotice" w:id="1">
    <w:p w14:paraId="686C30BB" w14:textId="77777777" w:rsidR="00A84D5B" w:rsidRDefault="00A84D5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2024E"/>
    <w:rsid w:val="000209D9"/>
    <w:rsid w:val="000252E6"/>
    <w:rsid w:val="000263DE"/>
    <w:rsid w:val="000308E0"/>
    <w:rsid w:val="0003135E"/>
    <w:rsid w:val="00041783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7005"/>
    <w:rsid w:val="000918C7"/>
    <w:rsid w:val="00095DBD"/>
    <w:rsid w:val="00097447"/>
    <w:rsid w:val="000974C1"/>
    <w:rsid w:val="000A04A2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419"/>
    <w:rsid w:val="001F79E0"/>
    <w:rsid w:val="00201EA3"/>
    <w:rsid w:val="00202F03"/>
    <w:rsid w:val="002034A8"/>
    <w:rsid w:val="002073A1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192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5456A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BB9"/>
    <w:rsid w:val="002F6A84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53E"/>
    <w:rsid w:val="004C0451"/>
    <w:rsid w:val="004C2FB8"/>
    <w:rsid w:val="004C4D67"/>
    <w:rsid w:val="004C53FD"/>
    <w:rsid w:val="004C56F8"/>
    <w:rsid w:val="004C644B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1E31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375FA"/>
    <w:rsid w:val="0054035A"/>
    <w:rsid w:val="005405E0"/>
    <w:rsid w:val="0054380C"/>
    <w:rsid w:val="00544D19"/>
    <w:rsid w:val="00546126"/>
    <w:rsid w:val="0055281D"/>
    <w:rsid w:val="005538C2"/>
    <w:rsid w:val="00554052"/>
    <w:rsid w:val="005544CC"/>
    <w:rsid w:val="005559F9"/>
    <w:rsid w:val="00555A1E"/>
    <w:rsid w:val="005562E8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E6A96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165AD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4768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71A6"/>
    <w:rsid w:val="008273ED"/>
    <w:rsid w:val="00833505"/>
    <w:rsid w:val="00834D52"/>
    <w:rsid w:val="00837C44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9005FD"/>
    <w:rsid w:val="00901FF9"/>
    <w:rsid w:val="00904F03"/>
    <w:rsid w:val="00906D22"/>
    <w:rsid w:val="00910A65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258"/>
    <w:rsid w:val="009A7525"/>
    <w:rsid w:val="009A77AC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2E6C"/>
    <w:rsid w:val="00A8319A"/>
    <w:rsid w:val="00A83CEE"/>
    <w:rsid w:val="00A8448C"/>
    <w:rsid w:val="00A84D5B"/>
    <w:rsid w:val="00A86832"/>
    <w:rsid w:val="00A90543"/>
    <w:rsid w:val="00A912D7"/>
    <w:rsid w:val="00A92BD0"/>
    <w:rsid w:val="00A93C7D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14052"/>
    <w:rsid w:val="00B148B2"/>
    <w:rsid w:val="00B14F91"/>
    <w:rsid w:val="00B15D82"/>
    <w:rsid w:val="00B1681E"/>
    <w:rsid w:val="00B16BE8"/>
    <w:rsid w:val="00B17F21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A4EA2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E005A4"/>
    <w:rsid w:val="00E00B52"/>
    <w:rsid w:val="00E00BA1"/>
    <w:rsid w:val="00E0139E"/>
    <w:rsid w:val="00E0240F"/>
    <w:rsid w:val="00E03B7B"/>
    <w:rsid w:val="00E04534"/>
    <w:rsid w:val="00E04FDE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074A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1056</TotalTime>
  <Pages>6</Pages>
  <Words>567</Words>
  <Characters>3237</Characters>
  <Application>Microsoft Office Word</Application>
  <DocSecurity>0</DocSecurity>
  <Lines>26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61</cp:revision>
  <cp:lastPrinted>2025-09-06T09:04:00Z</cp:lastPrinted>
  <dcterms:created xsi:type="dcterms:W3CDTF">2025-01-07T04:35:00Z</dcterms:created>
  <dcterms:modified xsi:type="dcterms:W3CDTF">2025-09-07T03:37:00Z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