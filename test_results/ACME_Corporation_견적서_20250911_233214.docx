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ACME Corporation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11일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LRQA-20250911-9482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ACME Corporation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강남구 테헤란로 123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3`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260`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10.5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10.5days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10.5days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8,890,000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93.0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97,790,000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