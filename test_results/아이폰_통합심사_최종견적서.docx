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아이폰 주식회사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07일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LRQA-20250907-8298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아이폰 주식회사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광진구 중곡동 45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1`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590`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C26A217" w14:textId="77777777" w:rsidR="00261B9F" w:rsidRPr="007030E5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  <w:p w14:paraId="5AD7BEAE" w14:textId="3CD03FA6" w:rsidR="00261B9F" w:rsidRPr="00ED18BA" w:rsidRDefault="00261B9F" w:rsidP="00261B9F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10,400,000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9.0days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4.0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11,700,000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3.0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2,52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945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>심사비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lang w:eastAsia="ko-KR"/>
              </w:rPr>
              <w:t xml:space="preserve"> 15%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D81F64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77777777" w:rsidR="00912A6E" w:rsidRPr="00AD44A3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 xml:space="preserve">12.0 </w:t>
            </w:r>
            <w:r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19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770</w:t>
            </w:r>
            <w:r w:rsidRPr="00CB5F5B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,000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77777777" w:rsidR="00912A6E" w:rsidRPr="00D81F64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7,695</w:t>
            </w:r>
            <w:r w:rsidRPr="007E5C67"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  <w:t>,000</w:t>
            </w:r>
            <w:r w:rsidRPr="007E5C67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D81F64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Pr="00612205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AT </w:t>
            </w:r>
            <w:r w:rsidRPr="00612205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lastRenderedPageBreak/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12E7" w14:textId="77777777" w:rsidR="00E12FB3" w:rsidRDefault="00E12FB3" w:rsidP="0063357B">
      <w:pPr>
        <w:spacing w:after="0" w:line="240" w:lineRule="auto"/>
      </w:pPr>
      <w:r>
        <w:separator/>
      </w:r>
    </w:p>
  </w:endnote>
  <w:endnote w:type="continuationSeparator" w:id="0">
    <w:p w14:paraId="407DC8DA" w14:textId="77777777" w:rsidR="00E12FB3" w:rsidRDefault="00E12FB3" w:rsidP="0063357B">
      <w:pPr>
        <w:spacing w:after="0" w:line="240" w:lineRule="auto"/>
      </w:pPr>
      <w:r>
        <w:continuationSeparator/>
      </w:r>
    </w:p>
  </w:endnote>
  <w:endnote w:type="continuationNotice" w:id="1">
    <w:p w14:paraId="75B60ED4" w14:textId="77777777" w:rsidR="00E12FB3" w:rsidRDefault="00E12F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83C4D" w14:textId="77777777" w:rsidR="00E12FB3" w:rsidRDefault="00E12FB3" w:rsidP="0063357B">
      <w:pPr>
        <w:spacing w:after="0" w:line="240" w:lineRule="auto"/>
      </w:pPr>
      <w:r>
        <w:separator/>
      </w:r>
    </w:p>
  </w:footnote>
  <w:footnote w:type="continuationSeparator" w:id="0">
    <w:p w14:paraId="3AC9379B" w14:textId="77777777" w:rsidR="00E12FB3" w:rsidRDefault="00E12FB3" w:rsidP="0063357B">
      <w:pPr>
        <w:spacing w:after="0" w:line="240" w:lineRule="auto"/>
      </w:pPr>
      <w:r>
        <w:continuationSeparator/>
      </w:r>
    </w:p>
  </w:footnote>
  <w:footnote w:type="continuationNotice" w:id="1">
    <w:p w14:paraId="1160CF1C" w14:textId="77777777" w:rsidR="00E12FB3" w:rsidRDefault="00E12F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0F4F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1368</TotalTime>
  <Pages>6</Pages>
  <Words>562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90</cp:revision>
  <cp:lastPrinted>2025-09-06T09:04:00Z</cp:lastPrinted>
  <dcterms:created xsi:type="dcterms:W3CDTF">2025-01-07T04:35:00Z</dcterms:created>
  <dcterms:modified xsi:type="dcterms:W3CDTF">2025-09-07T09:47:00Z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